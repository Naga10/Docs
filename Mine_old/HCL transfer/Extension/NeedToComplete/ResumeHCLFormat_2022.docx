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13EF" w:rsidRDefault="005013EF"/>
    <w:p w:rsidR="005013EF" w:rsidRPr="005013EF" w:rsidRDefault="005013EF" w:rsidP="005013EF">
      <w:pPr>
        <w:jc w:val="center"/>
        <w:rPr>
          <w:rFonts w:ascii="Calibri" w:hAnsi="Calibri"/>
          <w:b/>
          <w:color w:val="002060"/>
          <w:sz w:val="48"/>
          <w:u w:val="single"/>
        </w:rPr>
      </w:pPr>
      <w:r w:rsidRPr="005013EF">
        <w:rPr>
          <w:rFonts w:ascii="Calibri" w:hAnsi="Calibri"/>
          <w:b/>
          <w:color w:val="002060"/>
          <w:sz w:val="48"/>
          <w:u w:val="single"/>
        </w:rPr>
        <w:t>RESUME</w:t>
      </w:r>
    </w:p>
    <w:p w:rsidR="005013EF" w:rsidRDefault="005013EF"/>
    <w:tbl>
      <w:tblPr>
        <w:tblW w:w="9464" w:type="dxa"/>
        <w:tblInd w:w="94" w:type="dxa"/>
        <w:tblLook w:val="04A0" w:firstRow="1" w:lastRow="0" w:firstColumn="1" w:lastColumn="0" w:noHBand="0" w:noVBand="1"/>
      </w:tblPr>
      <w:tblGrid>
        <w:gridCol w:w="2800"/>
        <w:gridCol w:w="1984"/>
        <w:gridCol w:w="3240"/>
        <w:gridCol w:w="1440"/>
      </w:tblGrid>
      <w:tr w:rsidR="000565C4" w:rsidRPr="005013EF" w:rsidTr="00A04511">
        <w:trPr>
          <w:trHeight w:val="97"/>
        </w:trPr>
        <w:tc>
          <w:tcPr>
            <w:tcW w:w="946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013EF" w:rsidRPr="005013EF" w:rsidRDefault="005013EF" w:rsidP="005013EF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0565C4" w:rsidRPr="005013EF" w:rsidTr="00A04511">
        <w:trPr>
          <w:trHeight w:val="529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0565C4" w:rsidRPr="005013EF" w:rsidRDefault="000565C4" w:rsidP="000565C4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5013EF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Name:</w:t>
            </w:r>
          </w:p>
        </w:tc>
        <w:tc>
          <w:tcPr>
            <w:tcW w:w="666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0565C4" w:rsidRPr="005013EF" w:rsidRDefault="000565C4" w:rsidP="000565C4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0565C4" w:rsidRPr="005013EF" w:rsidTr="00A04511">
        <w:trPr>
          <w:trHeight w:val="557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0565C4" w:rsidRPr="005013EF" w:rsidRDefault="000565C4" w:rsidP="000565C4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5013EF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Passport No.:</w:t>
            </w:r>
          </w:p>
        </w:tc>
        <w:tc>
          <w:tcPr>
            <w:tcW w:w="66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0565C4" w:rsidRPr="005013EF" w:rsidRDefault="000565C4" w:rsidP="000565C4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0565C4" w:rsidRPr="005013EF" w:rsidTr="00A04511">
        <w:trPr>
          <w:trHeight w:val="494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0565C4" w:rsidRPr="005013EF" w:rsidRDefault="000565C4" w:rsidP="000565C4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5013EF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Date </w:t>
            </w: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of Birth (</w:t>
            </w:r>
            <w:r w:rsidRPr="005013EF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DD/MM/YYYY):</w:t>
            </w:r>
          </w:p>
        </w:tc>
        <w:tc>
          <w:tcPr>
            <w:tcW w:w="6664" w:type="dxa"/>
            <w:gridSpan w:val="3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0565C4" w:rsidRPr="005013EF" w:rsidRDefault="000565C4" w:rsidP="000565C4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D61243" w:rsidRPr="005013EF" w:rsidTr="005013EF">
        <w:trPr>
          <w:trHeight w:val="510"/>
        </w:trPr>
        <w:tc>
          <w:tcPr>
            <w:tcW w:w="28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D61243" w:rsidRPr="005013EF" w:rsidRDefault="00D61243" w:rsidP="000565C4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5013EF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Educational Qualification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61243" w:rsidRPr="005013EF" w:rsidRDefault="00D61243" w:rsidP="000565C4">
            <w:pPr>
              <w:jc w:val="center"/>
              <w:rPr>
                <w:rFonts w:ascii="Calibri" w:hAnsi="Calibri"/>
                <w:b/>
                <w:bCs/>
                <w:color w:val="002060"/>
                <w:sz w:val="20"/>
                <w:szCs w:val="20"/>
                <w:lang w:val="en-US" w:eastAsia="en-US"/>
              </w:rPr>
            </w:pPr>
            <w:r w:rsidRPr="005013EF">
              <w:rPr>
                <w:rFonts w:ascii="Calibri" w:hAnsi="Calibri"/>
                <w:b/>
                <w:bCs/>
                <w:color w:val="002060"/>
                <w:sz w:val="20"/>
                <w:szCs w:val="20"/>
                <w:lang w:val="en-US" w:eastAsia="en-US"/>
              </w:rPr>
              <w:t>Course</w:t>
            </w:r>
          </w:p>
        </w:tc>
        <w:tc>
          <w:tcPr>
            <w:tcW w:w="3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61243" w:rsidRPr="005013EF" w:rsidRDefault="00D61243" w:rsidP="000565C4">
            <w:pPr>
              <w:jc w:val="center"/>
              <w:rPr>
                <w:rFonts w:ascii="Calibri" w:hAnsi="Calibri"/>
                <w:b/>
                <w:bCs/>
                <w:color w:val="002060"/>
                <w:sz w:val="20"/>
                <w:szCs w:val="20"/>
                <w:lang w:val="en-US" w:eastAsia="en-US"/>
              </w:rPr>
            </w:pPr>
            <w:r w:rsidRPr="005013EF">
              <w:rPr>
                <w:rFonts w:ascii="Calibri" w:hAnsi="Calibri"/>
                <w:b/>
                <w:bCs/>
                <w:color w:val="002060"/>
                <w:sz w:val="20"/>
                <w:szCs w:val="20"/>
                <w:lang w:val="en-US" w:eastAsia="en-US"/>
              </w:rPr>
              <w:t>Institute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D61243" w:rsidRPr="005013EF" w:rsidRDefault="00D61243" w:rsidP="000565C4">
            <w:pPr>
              <w:jc w:val="center"/>
              <w:rPr>
                <w:rFonts w:ascii="Calibri" w:hAnsi="Calibri"/>
                <w:b/>
                <w:bCs/>
                <w:color w:val="002060"/>
                <w:sz w:val="20"/>
                <w:szCs w:val="20"/>
                <w:lang w:val="en-US" w:eastAsia="en-US"/>
              </w:rPr>
            </w:pPr>
            <w:r w:rsidRPr="005013EF">
              <w:rPr>
                <w:rFonts w:ascii="Calibri" w:hAnsi="Calibri"/>
                <w:b/>
                <w:bCs/>
                <w:color w:val="002060"/>
                <w:sz w:val="20"/>
                <w:szCs w:val="20"/>
                <w:lang w:val="en-US" w:eastAsia="en-US"/>
              </w:rPr>
              <w:t>Year of Passing</w:t>
            </w:r>
          </w:p>
        </w:tc>
      </w:tr>
      <w:tr w:rsidR="00BF0C28" w:rsidRPr="005013EF" w:rsidTr="005013EF">
        <w:trPr>
          <w:trHeight w:val="48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BF0C28" w:rsidRPr="005013EF" w:rsidRDefault="00BF0C28" w:rsidP="000565C4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19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0C28" w:rsidRPr="00BF0C28" w:rsidRDefault="00BF0C28" w:rsidP="001E6364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0C28" w:rsidRPr="00BF0C28" w:rsidRDefault="00BF0C28" w:rsidP="000B726C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C28" w:rsidRPr="00BF0C28" w:rsidRDefault="00BF0C28" w:rsidP="000B726C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BF0C28" w:rsidRPr="005013EF" w:rsidTr="005013EF">
        <w:trPr>
          <w:trHeight w:val="48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BF0C28" w:rsidRPr="005013EF" w:rsidRDefault="00BF0C28" w:rsidP="000565C4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19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0C28" w:rsidRPr="00BF0C28" w:rsidRDefault="00BF0C28" w:rsidP="008B31F0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0C28" w:rsidRPr="00BF0C28" w:rsidRDefault="00BF0C28" w:rsidP="000B726C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C28" w:rsidRPr="00BF0C28" w:rsidRDefault="00BF0C28" w:rsidP="000B726C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BF0C28" w:rsidRPr="005013EF" w:rsidTr="005013EF">
        <w:trPr>
          <w:trHeight w:val="48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BF0C28" w:rsidRPr="005013EF" w:rsidRDefault="00BF0C28" w:rsidP="000565C4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19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0C28" w:rsidRPr="00BF0C28" w:rsidRDefault="00BF0C28" w:rsidP="000C5041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0C28" w:rsidRPr="00BF0C28" w:rsidRDefault="00BF0C28" w:rsidP="0008032F">
            <w:pPr>
              <w:jc w:val="center"/>
              <w:rPr>
                <w:rFonts w:ascii="Calibri" w:hAnsi="Calibri"/>
                <w:bCs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C28" w:rsidRPr="00BF0C28" w:rsidRDefault="00BF0C28" w:rsidP="008B31F0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F0C2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> </w:t>
            </w:r>
          </w:p>
        </w:tc>
      </w:tr>
      <w:tr w:rsidR="00BF0C28" w:rsidRPr="005013EF" w:rsidTr="005013EF">
        <w:trPr>
          <w:trHeight w:val="465"/>
        </w:trPr>
        <w:tc>
          <w:tcPr>
            <w:tcW w:w="28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:rsidR="00BF0C28" w:rsidRPr="005013EF" w:rsidRDefault="00BF0C28" w:rsidP="000565C4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5013EF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Expertise in Operating System / </w:t>
            </w:r>
            <w: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WEB </w:t>
            </w:r>
            <w:r w:rsidRPr="005013EF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Tools &amp; Technology / Languages, </w:t>
            </w:r>
            <w:proofErr w:type="spellStart"/>
            <w:r w:rsidRPr="005013EF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etc</w:t>
            </w:r>
            <w:proofErr w:type="spellEnd"/>
          </w:p>
        </w:tc>
        <w:tc>
          <w:tcPr>
            <w:tcW w:w="66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BF0C28" w:rsidRPr="00B11BD8" w:rsidRDefault="00BF0C28" w:rsidP="00BF0C28">
            <w:pPr>
              <w:rPr>
                <w:rFonts w:asciiTheme="minorHAnsi" w:hAnsiTheme="minorHAns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BF0C28" w:rsidRPr="005013EF" w:rsidTr="005013EF">
        <w:trPr>
          <w:trHeight w:val="45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F0C28" w:rsidRPr="005013EF" w:rsidRDefault="00BF0C28" w:rsidP="000565C4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66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BF0C28" w:rsidRPr="00B11BD8" w:rsidRDefault="00BF0C28" w:rsidP="006B7303">
            <w:pPr>
              <w:jc w:val="both"/>
              <w:rPr>
                <w:rFonts w:asciiTheme="minorHAnsi" w:hAnsiTheme="minorHAns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BF0C28" w:rsidRPr="005013EF" w:rsidTr="005013EF">
        <w:trPr>
          <w:trHeight w:val="45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F0C28" w:rsidRPr="005013EF" w:rsidRDefault="00BF0C28" w:rsidP="000565C4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666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BF0C28" w:rsidRPr="00B11BD8" w:rsidRDefault="00BF0C28" w:rsidP="000B726C">
            <w:pPr>
              <w:rPr>
                <w:rFonts w:asciiTheme="minorHAnsi" w:hAnsiTheme="minorHAns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BF0C28" w:rsidRPr="005013EF" w:rsidTr="005013EF">
        <w:trPr>
          <w:trHeight w:val="45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BF0C28" w:rsidRPr="005013EF" w:rsidRDefault="00BF0C28" w:rsidP="000565C4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6664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BF0C28" w:rsidRPr="00B11BD8" w:rsidRDefault="00BF0C28" w:rsidP="000B726C">
            <w:pPr>
              <w:rPr>
                <w:rFonts w:asciiTheme="minorHAnsi" w:hAnsiTheme="minorHAns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BF0C28" w:rsidRPr="005013EF" w:rsidTr="00A04511">
        <w:trPr>
          <w:trHeight w:val="1429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BF0C28" w:rsidRPr="005013EF" w:rsidRDefault="00BF0C28" w:rsidP="000565C4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5013EF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Details of all external certifications </w:t>
            </w:r>
          </w:p>
        </w:tc>
        <w:tc>
          <w:tcPr>
            <w:tcW w:w="666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BF0C28" w:rsidRPr="005013EF" w:rsidRDefault="00BF0C28" w:rsidP="000565C4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BF0C28" w:rsidRPr="00B11BD8" w:rsidTr="0023256F">
        <w:trPr>
          <w:trHeight w:val="1231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BF0C28" w:rsidRPr="00B11BD8" w:rsidRDefault="00BF0C28" w:rsidP="0023256F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Overall Experience</w:t>
            </w:r>
          </w:p>
        </w:tc>
        <w:tc>
          <w:tcPr>
            <w:tcW w:w="666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BF0C28" w:rsidRPr="00B11BD8" w:rsidRDefault="00BF0C28" w:rsidP="008218CD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BF0C28" w:rsidRPr="00B11BD8" w:rsidTr="00B84F1C">
        <w:trPr>
          <w:trHeight w:val="88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A50916" w:rsidRDefault="00A50916" w:rsidP="0023256F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  <w:p w:rsidR="00BF0C28" w:rsidRDefault="00BF0C28" w:rsidP="0023256F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Total Years of Relevant Work Experience (related to this application)</w:t>
            </w:r>
          </w:p>
          <w:p w:rsidR="00A50916" w:rsidRPr="00B11BD8" w:rsidRDefault="00A50916" w:rsidP="0023256F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666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BF0C28" w:rsidRPr="00B11BD8" w:rsidRDefault="00BF0C28" w:rsidP="0023256F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BF0C28" w:rsidRPr="00B11BD8" w:rsidTr="00B84F1C">
        <w:trPr>
          <w:trHeight w:val="880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50916" w:rsidRDefault="00A50916" w:rsidP="00A04511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  <w:p w:rsidR="00A50916" w:rsidRDefault="00A50916" w:rsidP="00A04511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  <w:p w:rsidR="00BF0C28" w:rsidRDefault="00BF0C28" w:rsidP="00A04511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Total Years Work Experience </w:t>
            </w:r>
          </w:p>
          <w:p w:rsidR="00A50916" w:rsidRDefault="00A50916" w:rsidP="00A04511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  <w:p w:rsidR="00A50916" w:rsidRPr="00B11BD8" w:rsidRDefault="00A50916" w:rsidP="00A04511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66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F0C28" w:rsidRPr="00B11BD8" w:rsidRDefault="00BF0C28" w:rsidP="000565C4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</w:tbl>
    <w:p w:rsidR="00F830EE" w:rsidRPr="00B11BD8" w:rsidRDefault="00F830EE" w:rsidP="000565C4">
      <w:pPr>
        <w:jc w:val="both"/>
        <w:rPr>
          <w:rFonts w:ascii="Calibri" w:hAnsi="Calibri" w:cs="Arial"/>
          <w:color w:val="002060"/>
          <w:sz w:val="20"/>
          <w:szCs w:val="20"/>
          <w:lang w:val="en-US" w:eastAsia="en-US"/>
        </w:rPr>
      </w:pPr>
    </w:p>
    <w:p w:rsidR="00F830EE" w:rsidRPr="00B11BD8" w:rsidRDefault="00F830EE" w:rsidP="00F830EE">
      <w:pPr>
        <w:pStyle w:val="ListParagraph"/>
        <w:spacing w:before="0" w:after="0" w:line="240" w:lineRule="auto"/>
        <w:ind w:right="1440"/>
        <w:jc w:val="both"/>
        <w:rPr>
          <w:rFonts w:ascii="Calibri" w:hAnsi="Calibri" w:cs="Arial"/>
          <w:color w:val="002060"/>
        </w:rPr>
      </w:pPr>
    </w:p>
    <w:p w:rsidR="000565C4" w:rsidRDefault="000565C4" w:rsidP="00B50E9A">
      <w:pPr>
        <w:ind w:right="1440"/>
        <w:jc w:val="both"/>
        <w:rPr>
          <w:rFonts w:ascii="Calibri" w:hAnsi="Calibri" w:cs="Arial"/>
          <w:color w:val="002060"/>
          <w:sz w:val="20"/>
          <w:szCs w:val="20"/>
        </w:rPr>
      </w:pPr>
    </w:p>
    <w:p w:rsidR="00A50916" w:rsidRDefault="00A50916" w:rsidP="00B50E9A">
      <w:pPr>
        <w:ind w:right="1440"/>
        <w:jc w:val="both"/>
        <w:rPr>
          <w:rFonts w:ascii="Calibri" w:hAnsi="Calibri" w:cs="Arial"/>
          <w:color w:val="002060"/>
          <w:sz w:val="20"/>
          <w:szCs w:val="20"/>
        </w:rPr>
      </w:pPr>
    </w:p>
    <w:p w:rsidR="00A50916" w:rsidRDefault="00A50916" w:rsidP="00B50E9A">
      <w:pPr>
        <w:ind w:right="1440"/>
        <w:jc w:val="both"/>
        <w:rPr>
          <w:rFonts w:ascii="Calibri" w:hAnsi="Calibri" w:cs="Arial"/>
          <w:color w:val="002060"/>
          <w:sz w:val="20"/>
          <w:szCs w:val="20"/>
        </w:rPr>
      </w:pPr>
    </w:p>
    <w:p w:rsidR="00A50916" w:rsidRPr="00B11BD8" w:rsidRDefault="00A50916" w:rsidP="00B50E9A">
      <w:pPr>
        <w:ind w:right="1440"/>
        <w:jc w:val="both"/>
        <w:rPr>
          <w:rFonts w:ascii="Calibri" w:hAnsi="Calibri" w:cs="Arial"/>
          <w:color w:val="002060"/>
          <w:sz w:val="20"/>
          <w:szCs w:val="20"/>
        </w:rPr>
      </w:pPr>
    </w:p>
    <w:p w:rsidR="000565C4" w:rsidRPr="00B11BD8" w:rsidRDefault="000565C4" w:rsidP="00B50E9A">
      <w:pPr>
        <w:ind w:right="1440"/>
        <w:jc w:val="both"/>
        <w:rPr>
          <w:rFonts w:ascii="Calibri" w:hAnsi="Calibri" w:cs="Arial"/>
          <w:color w:val="002060"/>
          <w:sz w:val="20"/>
          <w:szCs w:val="20"/>
        </w:rPr>
      </w:pPr>
    </w:p>
    <w:tbl>
      <w:tblPr>
        <w:tblW w:w="9464" w:type="dxa"/>
        <w:tblInd w:w="94" w:type="dxa"/>
        <w:tblLook w:val="04A0" w:firstRow="1" w:lastRow="0" w:firstColumn="1" w:lastColumn="0" w:noHBand="0" w:noVBand="1"/>
      </w:tblPr>
      <w:tblGrid>
        <w:gridCol w:w="2800"/>
        <w:gridCol w:w="4954"/>
        <w:gridCol w:w="1710"/>
      </w:tblGrid>
      <w:tr w:rsidR="000565C4" w:rsidRPr="00B11BD8" w:rsidTr="005013EF">
        <w:trPr>
          <w:trHeight w:val="585"/>
        </w:trPr>
        <w:tc>
          <w:tcPr>
            <w:tcW w:w="946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0565C4" w:rsidRPr="00B11BD8" w:rsidRDefault="000565C4" w:rsidP="000565C4">
            <w:pPr>
              <w:jc w:val="center"/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Summary of Experience with different Companies</w:t>
            </w:r>
          </w:p>
        </w:tc>
      </w:tr>
      <w:tr w:rsidR="000565C4" w:rsidRPr="00B11BD8" w:rsidTr="005013EF">
        <w:trPr>
          <w:trHeight w:val="109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565C4" w:rsidRPr="00B11BD8" w:rsidRDefault="000565C4" w:rsidP="005013EF">
            <w:pPr>
              <w:jc w:val="center"/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Employer Name</w:t>
            </w:r>
            <w:r w:rsidR="00A04511"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,</w:t>
            </w:r>
          </w:p>
          <w:p w:rsidR="00A04511" w:rsidRPr="00B11BD8" w:rsidRDefault="00A04511" w:rsidP="005013EF">
            <w:pPr>
              <w:jc w:val="center"/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Designation,</w:t>
            </w:r>
          </w:p>
          <w:p w:rsidR="00A04511" w:rsidRPr="00B11BD8" w:rsidRDefault="00A04511" w:rsidP="005013EF">
            <w:pPr>
              <w:jc w:val="center"/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Country, City</w:t>
            </w:r>
          </w:p>
        </w:tc>
        <w:tc>
          <w:tcPr>
            <w:tcW w:w="4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0565C4" w:rsidRPr="00B11BD8" w:rsidRDefault="000565C4" w:rsidP="005013EF">
            <w:pPr>
              <w:jc w:val="center"/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Roles &amp; Responsibilities</w:t>
            </w:r>
            <w:r w:rsidR="00293A35"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 (Project &amp; Client details also to be mentioned)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0565C4" w:rsidRPr="00B11BD8" w:rsidRDefault="000565C4" w:rsidP="005013EF">
            <w:pPr>
              <w:jc w:val="center"/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Tenure of association with the company</w:t>
            </w:r>
          </w:p>
        </w:tc>
      </w:tr>
      <w:tr w:rsidR="00B64495" w:rsidRPr="00B11BD8" w:rsidTr="005013EF">
        <w:trPr>
          <w:trHeight w:val="184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64495" w:rsidRPr="00B11BD8" w:rsidRDefault="00B64495" w:rsidP="000B726C">
            <w:pPr>
              <w:rPr>
                <w:rFonts w:asciiTheme="minorHAnsi" w:hAnsiTheme="minorHAnsi"/>
                <w:b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4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64495" w:rsidRPr="00B11BD8" w:rsidRDefault="00B64495" w:rsidP="000B726C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proofErr w:type="gramStart"/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Project :</w:t>
            </w:r>
            <w:proofErr w:type="gramEnd"/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  <w:p w:rsidR="00B64495" w:rsidRPr="00B11BD8" w:rsidRDefault="00B64495" w:rsidP="000B726C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Roles and responsibilities: </w:t>
            </w:r>
          </w:p>
          <w:p w:rsidR="00B64495" w:rsidRPr="00B11BD8" w:rsidRDefault="00B64495" w:rsidP="000B726C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  <w:p w:rsidR="00B64495" w:rsidRPr="00B11BD8" w:rsidRDefault="00B64495" w:rsidP="000B726C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Tools and Technology used: </w:t>
            </w:r>
          </w:p>
          <w:p w:rsidR="00B64495" w:rsidRPr="00B11BD8" w:rsidRDefault="00B64495" w:rsidP="000B726C">
            <w:pPr>
              <w:tabs>
                <w:tab w:val="center" w:pos="1952"/>
              </w:tabs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Theme="minorHAnsi" w:hAnsiTheme="minorHAnsi"/>
                <w:b/>
                <w:color w:val="002060"/>
                <w:sz w:val="20"/>
                <w:szCs w:val="20"/>
                <w:lang w:val="en-US" w:eastAsia="en-US"/>
              </w:rPr>
              <w:t>Duration</w:t>
            </w:r>
            <w:r w:rsidRPr="00B11BD8">
              <w:rPr>
                <w:rFonts w:asciiTheme="minorHAnsi" w:hAnsiTheme="minorHAnsi"/>
                <w:color w:val="002060"/>
                <w:sz w:val="20"/>
                <w:szCs w:val="20"/>
                <w:lang w:val="en-US" w:eastAsia="en-US"/>
              </w:rPr>
              <w:t xml:space="preserve">:  </w:t>
            </w:r>
          </w:p>
          <w:p w:rsidR="00B64495" w:rsidRPr="00B11BD8" w:rsidRDefault="00B64495" w:rsidP="00C244C9">
            <w:pPr>
              <w:rPr>
                <w:rFonts w:asciiTheme="minorHAnsi" w:hAnsiTheme="minorHAnsi"/>
                <w:b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64495" w:rsidRPr="00B11BD8" w:rsidRDefault="00B64495" w:rsidP="00B64495">
            <w:pPr>
              <w:rPr>
                <w:rFonts w:asciiTheme="minorHAnsi" w:hAnsiTheme="minorHAnsi"/>
                <w:b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B64495" w:rsidRPr="00B11BD8" w:rsidTr="00A32F8D">
        <w:trPr>
          <w:trHeight w:val="184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64495" w:rsidRPr="00B11BD8" w:rsidRDefault="00B64495" w:rsidP="000565C4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4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C244C9" w:rsidRPr="00B11BD8" w:rsidRDefault="00C244C9" w:rsidP="00C244C9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proofErr w:type="gramStart"/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Project :</w:t>
            </w:r>
            <w:proofErr w:type="gramEnd"/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  <w:p w:rsidR="00C244C9" w:rsidRPr="00B11BD8" w:rsidRDefault="00C244C9" w:rsidP="00C244C9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Roles and responsibilities: </w:t>
            </w:r>
          </w:p>
          <w:p w:rsidR="00C244C9" w:rsidRPr="00B11BD8" w:rsidRDefault="00C244C9" w:rsidP="00C75504">
            <w:pPr>
              <w:jc w:val="center"/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</w:p>
          <w:p w:rsidR="00C244C9" w:rsidRPr="00B11BD8" w:rsidRDefault="00C244C9" w:rsidP="00C244C9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Tools and Technology used: </w:t>
            </w:r>
          </w:p>
          <w:p w:rsidR="00B64495" w:rsidRPr="00B11BD8" w:rsidRDefault="00C244C9" w:rsidP="008B31F0">
            <w:pPr>
              <w:tabs>
                <w:tab w:val="center" w:pos="1952"/>
              </w:tabs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Theme="minorHAnsi" w:hAnsiTheme="minorHAnsi"/>
                <w:b/>
                <w:color w:val="002060"/>
                <w:sz w:val="20"/>
                <w:szCs w:val="20"/>
                <w:lang w:val="en-US" w:eastAsia="en-US"/>
              </w:rPr>
              <w:t>Duration</w:t>
            </w:r>
            <w:r w:rsidRPr="00B11BD8">
              <w:rPr>
                <w:rFonts w:asciiTheme="minorHAnsi" w:hAnsiTheme="minorHAnsi"/>
                <w:color w:val="002060"/>
                <w:sz w:val="20"/>
                <w:szCs w:val="20"/>
                <w:lang w:val="en-US" w:eastAsia="en-US"/>
              </w:rPr>
              <w:t xml:space="preserve">:  </w:t>
            </w:r>
            <w:r w:rsidR="00B64495"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64495" w:rsidRPr="00B11BD8" w:rsidRDefault="00B64495" w:rsidP="008B31F0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> </w:t>
            </w:r>
          </w:p>
        </w:tc>
      </w:tr>
      <w:tr w:rsidR="00B64495" w:rsidRPr="00B11BD8" w:rsidTr="00A32F8D">
        <w:trPr>
          <w:trHeight w:val="1845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64495" w:rsidRPr="00B11BD8" w:rsidRDefault="00B64495" w:rsidP="000565C4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55AA3" w:rsidRPr="00B11BD8" w:rsidRDefault="00855AA3" w:rsidP="00855AA3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proofErr w:type="gramStart"/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Project :</w:t>
            </w:r>
            <w:proofErr w:type="gramEnd"/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  <w:p w:rsidR="00855AA3" w:rsidRPr="00B11BD8" w:rsidRDefault="00855AA3" w:rsidP="00855AA3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Roles and responsibilities: </w:t>
            </w:r>
          </w:p>
          <w:p w:rsidR="00855AA3" w:rsidRPr="00B11BD8" w:rsidRDefault="00855AA3" w:rsidP="00855AA3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  <w:p w:rsidR="00855AA3" w:rsidRPr="00B11BD8" w:rsidRDefault="00855AA3" w:rsidP="00855AA3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Tools and Technology used: </w:t>
            </w:r>
          </w:p>
          <w:p w:rsidR="00855AA3" w:rsidRPr="00B11BD8" w:rsidRDefault="00855AA3" w:rsidP="00855AA3">
            <w:pPr>
              <w:tabs>
                <w:tab w:val="center" w:pos="1952"/>
              </w:tabs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Duration:</w:t>
            </w: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  <w:p w:rsidR="00B64495" w:rsidRPr="00B11BD8" w:rsidRDefault="00B64495" w:rsidP="000565C4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64495" w:rsidRPr="00B11BD8" w:rsidRDefault="00B64495" w:rsidP="008B31F0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> </w:t>
            </w:r>
          </w:p>
        </w:tc>
      </w:tr>
      <w:tr w:rsidR="00B64495" w:rsidRPr="00B11BD8" w:rsidTr="00A32F8D">
        <w:trPr>
          <w:trHeight w:val="1845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64495" w:rsidRPr="00B11BD8" w:rsidRDefault="00B64495" w:rsidP="002C16C9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F5B17" w:rsidRPr="00B11BD8" w:rsidRDefault="001F5B17" w:rsidP="001F5B17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proofErr w:type="gramStart"/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Project :</w:t>
            </w:r>
            <w:proofErr w:type="gramEnd"/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  <w:p w:rsidR="001F5B17" w:rsidRPr="00B11BD8" w:rsidRDefault="001F5B17" w:rsidP="001F5B17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Roles and responsibilities: </w:t>
            </w:r>
          </w:p>
          <w:p w:rsidR="001F5B17" w:rsidRPr="00B11BD8" w:rsidRDefault="001F5B17" w:rsidP="001F5B17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  <w:p w:rsidR="001F5B17" w:rsidRPr="00B11BD8" w:rsidRDefault="001F5B17" w:rsidP="001F5B17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Tools and Technology used: </w:t>
            </w:r>
          </w:p>
          <w:p w:rsidR="001F5B17" w:rsidRPr="00B11BD8" w:rsidRDefault="001F5B17" w:rsidP="001F5B17">
            <w:pPr>
              <w:tabs>
                <w:tab w:val="center" w:pos="1952"/>
              </w:tabs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Duration:</w:t>
            </w: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  <w:p w:rsidR="00B64495" w:rsidRPr="00B11BD8" w:rsidRDefault="00B64495" w:rsidP="000565C4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64495" w:rsidRPr="00B11BD8" w:rsidRDefault="00B64495" w:rsidP="00245561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B64495" w:rsidRPr="00B11BD8" w:rsidTr="00A32F8D">
        <w:trPr>
          <w:trHeight w:val="184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64495" w:rsidRPr="00B11BD8" w:rsidRDefault="00B64495" w:rsidP="00F313C4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4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CC0F7D" w:rsidRPr="00B11BD8" w:rsidRDefault="00CC0F7D" w:rsidP="00CC0F7D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proofErr w:type="gramStart"/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Project :</w:t>
            </w:r>
            <w:proofErr w:type="gramEnd"/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  <w:p w:rsidR="00CC0F7D" w:rsidRPr="00B11BD8" w:rsidRDefault="00CC0F7D" w:rsidP="00CC0F7D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Roles and responsibilities: </w:t>
            </w:r>
          </w:p>
          <w:p w:rsidR="00E55577" w:rsidRPr="00B11BD8" w:rsidRDefault="00E55577" w:rsidP="00E55577">
            <w:pPr>
              <w:ind w:left="720"/>
              <w:jc w:val="both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  <w:p w:rsidR="00CC0F7D" w:rsidRPr="00B11BD8" w:rsidRDefault="00CC0F7D" w:rsidP="00CC0F7D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Tools and Technology used: </w:t>
            </w:r>
          </w:p>
          <w:p w:rsidR="00CC0F7D" w:rsidRPr="00B11BD8" w:rsidRDefault="00CC0F7D" w:rsidP="00CC0F7D">
            <w:pPr>
              <w:tabs>
                <w:tab w:val="center" w:pos="1952"/>
              </w:tabs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Duration:</w:t>
            </w: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  <w:p w:rsidR="00B64495" w:rsidRPr="00B11BD8" w:rsidRDefault="00B64495" w:rsidP="000565C4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64495" w:rsidRPr="00B11BD8" w:rsidRDefault="00B64495" w:rsidP="008B31F0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> </w:t>
            </w:r>
          </w:p>
        </w:tc>
      </w:tr>
      <w:tr w:rsidR="00A32F8D" w:rsidRPr="00B11BD8" w:rsidTr="00A32F8D">
        <w:trPr>
          <w:trHeight w:val="1845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2F8D" w:rsidRPr="00B11BD8" w:rsidRDefault="00A32F8D" w:rsidP="001D4BEE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2F8D" w:rsidRPr="00B11BD8" w:rsidRDefault="00A32F8D" w:rsidP="000B726C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proofErr w:type="gramStart"/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Project :</w:t>
            </w:r>
            <w:proofErr w:type="gramEnd"/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  <w:p w:rsidR="00A32F8D" w:rsidRPr="00B11BD8" w:rsidRDefault="00A32F8D" w:rsidP="000B726C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Roles and responsibilities: </w:t>
            </w:r>
          </w:p>
          <w:p w:rsidR="00957A04" w:rsidRPr="00B11BD8" w:rsidRDefault="00957A04" w:rsidP="00957A04">
            <w:pPr>
              <w:jc w:val="both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  <w:p w:rsidR="00A32F8D" w:rsidRPr="00B11BD8" w:rsidRDefault="00A32F8D" w:rsidP="000B726C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Tools and Technology used: </w:t>
            </w:r>
          </w:p>
          <w:p w:rsidR="00A32F8D" w:rsidRPr="00B11BD8" w:rsidRDefault="00A32F8D" w:rsidP="000B726C">
            <w:pPr>
              <w:tabs>
                <w:tab w:val="center" w:pos="1952"/>
              </w:tabs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Duration:</w:t>
            </w:r>
            <w:r w:rsidR="008B31F0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</w:t>
            </w:r>
          </w:p>
          <w:p w:rsidR="00A32F8D" w:rsidRPr="00B11BD8" w:rsidRDefault="00A32F8D" w:rsidP="000B726C">
            <w:pPr>
              <w:jc w:val="center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2F8D" w:rsidRPr="00B11BD8" w:rsidRDefault="00A32F8D" w:rsidP="0002588D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8C1C7E" w:rsidRPr="00B11BD8" w:rsidTr="00A32F8D">
        <w:trPr>
          <w:trHeight w:val="1845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1C7E" w:rsidRPr="00B11BD8" w:rsidRDefault="008C1C7E" w:rsidP="0019242B">
            <w:pPr>
              <w:rPr>
                <w:rFonts w:asciiTheme="minorHAnsi" w:hAnsiTheme="minorHAns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E288E" w:rsidRPr="00B11BD8" w:rsidRDefault="00FE288E" w:rsidP="00FE288E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proofErr w:type="gramStart"/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Project :</w:t>
            </w:r>
            <w:proofErr w:type="gramEnd"/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  <w:p w:rsidR="00FE288E" w:rsidRPr="00B11BD8" w:rsidRDefault="00FE288E" w:rsidP="00FE288E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Roles and responsibilities: </w:t>
            </w:r>
          </w:p>
          <w:p w:rsidR="00FC246C" w:rsidRPr="00B11BD8" w:rsidRDefault="00FC246C" w:rsidP="00FC246C">
            <w:pPr>
              <w:jc w:val="both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  <w:p w:rsidR="00FE288E" w:rsidRPr="00B11BD8" w:rsidRDefault="00FE288E" w:rsidP="00FE288E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Tools and Technology used: </w:t>
            </w:r>
          </w:p>
          <w:p w:rsidR="008C1C7E" w:rsidRPr="00B11BD8" w:rsidRDefault="00FE288E" w:rsidP="008B31F0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Duration:</w:t>
            </w: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1C7E" w:rsidRPr="00B11BD8" w:rsidRDefault="008C1C7E" w:rsidP="00C93248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8C1C7E" w:rsidRPr="00B11BD8" w:rsidTr="00A32F8D">
        <w:trPr>
          <w:trHeight w:val="1845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1C7E" w:rsidRPr="00B11BD8" w:rsidRDefault="008C1C7E" w:rsidP="0019242B">
            <w:pPr>
              <w:rPr>
                <w:rFonts w:asciiTheme="minorHAnsi" w:hAnsiTheme="minorHAns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E288E" w:rsidRPr="00B11BD8" w:rsidRDefault="00FE288E" w:rsidP="00FE288E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proofErr w:type="gramStart"/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Project :</w:t>
            </w:r>
            <w:proofErr w:type="gramEnd"/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  <w:p w:rsidR="00FE288E" w:rsidRPr="00B11BD8" w:rsidRDefault="00FE288E" w:rsidP="00FE288E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Roles and responsibilities: </w:t>
            </w:r>
          </w:p>
          <w:p w:rsidR="00A760F5" w:rsidRPr="00B11BD8" w:rsidRDefault="00A760F5" w:rsidP="00A760F5">
            <w:pPr>
              <w:jc w:val="both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  <w:p w:rsidR="00FE288E" w:rsidRPr="00B11BD8" w:rsidRDefault="00FE288E" w:rsidP="00FE288E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Tools and Technology used: </w:t>
            </w:r>
          </w:p>
          <w:p w:rsidR="008C1C7E" w:rsidRPr="00B11BD8" w:rsidRDefault="00FE288E" w:rsidP="008B31F0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Duration:</w:t>
            </w: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1C7E" w:rsidRPr="00B11BD8" w:rsidRDefault="008C1C7E" w:rsidP="00FC4790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8C1C7E" w:rsidRPr="00B11BD8" w:rsidTr="00A32F8D">
        <w:trPr>
          <w:trHeight w:val="1845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1C7E" w:rsidRPr="00B11BD8" w:rsidRDefault="008C1C7E" w:rsidP="001D4BEE">
            <w:pPr>
              <w:rPr>
                <w:rFonts w:asciiTheme="minorHAnsi" w:hAnsiTheme="minorHAns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E288E" w:rsidRPr="00B11BD8" w:rsidRDefault="00FE288E" w:rsidP="00FE288E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proofErr w:type="gramStart"/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Project :</w:t>
            </w:r>
            <w:proofErr w:type="gramEnd"/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</w:t>
            </w:r>
          </w:p>
          <w:p w:rsidR="00FE288E" w:rsidRPr="00B11BD8" w:rsidRDefault="00FE288E" w:rsidP="00FE288E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Roles and responsibilities: </w:t>
            </w:r>
          </w:p>
          <w:p w:rsidR="00FE288E" w:rsidRPr="00B11BD8" w:rsidRDefault="00FE288E" w:rsidP="00FE288E">
            <w:pPr>
              <w:jc w:val="both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  <w:p w:rsidR="00FE288E" w:rsidRPr="00B11BD8" w:rsidRDefault="00FE288E" w:rsidP="00FE288E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Tools and Technology used: </w:t>
            </w:r>
          </w:p>
          <w:p w:rsidR="008C1C7E" w:rsidRPr="00B11BD8" w:rsidRDefault="00FE288E" w:rsidP="008B31F0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Duration:</w:t>
            </w: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1C7E" w:rsidRPr="00B11BD8" w:rsidRDefault="008C1C7E" w:rsidP="000B726C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  <w:tr w:rsidR="007529CC" w:rsidRPr="00B11BD8" w:rsidTr="00A32F8D">
        <w:trPr>
          <w:trHeight w:val="1845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529CC" w:rsidRPr="00B11BD8" w:rsidRDefault="007529CC" w:rsidP="00D60E8E">
            <w:pPr>
              <w:rPr>
                <w:rFonts w:asciiTheme="minorHAnsi" w:hAnsiTheme="minorHAnsi"/>
                <w:color w:val="002060"/>
                <w:sz w:val="20"/>
                <w:szCs w:val="20"/>
                <w:lang w:val="en-US" w:eastAsia="en-US"/>
              </w:rPr>
            </w:pP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529CC" w:rsidRPr="00B11BD8" w:rsidRDefault="007529CC" w:rsidP="000B726C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  <w:proofErr w:type="gramStart"/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Project :</w:t>
            </w:r>
            <w:proofErr w:type="gramEnd"/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  <w:p w:rsidR="007529CC" w:rsidRPr="00B11BD8" w:rsidRDefault="007529CC" w:rsidP="000B726C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Roles and responsibilities: </w:t>
            </w:r>
          </w:p>
          <w:p w:rsidR="007529CC" w:rsidRPr="00B11BD8" w:rsidRDefault="007529CC" w:rsidP="007529CC">
            <w:pPr>
              <w:ind w:left="720"/>
              <w:jc w:val="both"/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  <w:p w:rsidR="007529CC" w:rsidRPr="00B11BD8" w:rsidRDefault="007529CC" w:rsidP="000B726C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 xml:space="preserve">Tools and Technology used: </w:t>
            </w:r>
          </w:p>
          <w:p w:rsidR="007529CC" w:rsidRPr="00B11BD8" w:rsidRDefault="007529CC" w:rsidP="008B31F0">
            <w:pPr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</w:pPr>
            <w:r w:rsidRPr="00B11BD8">
              <w:rPr>
                <w:rFonts w:ascii="Calibri" w:hAnsi="Calibri"/>
                <w:b/>
                <w:color w:val="002060"/>
                <w:sz w:val="20"/>
                <w:szCs w:val="20"/>
                <w:lang w:val="en-US" w:eastAsia="en-US"/>
              </w:rPr>
              <w:t>Duration:</w:t>
            </w:r>
            <w:r w:rsidRPr="00B11BD8"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  <w:t xml:space="preserve"> 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529CC" w:rsidRPr="00B11BD8" w:rsidRDefault="007529CC" w:rsidP="000B726C">
            <w:pPr>
              <w:rPr>
                <w:rFonts w:ascii="Calibri" w:hAnsi="Calibri"/>
                <w:color w:val="002060"/>
                <w:sz w:val="20"/>
                <w:szCs w:val="20"/>
                <w:lang w:val="en-US" w:eastAsia="en-US"/>
              </w:rPr>
            </w:pPr>
          </w:p>
        </w:tc>
      </w:tr>
    </w:tbl>
    <w:p w:rsidR="00B50E9A" w:rsidRPr="005013EF" w:rsidRDefault="00B50E9A" w:rsidP="00B50E9A">
      <w:pPr>
        <w:ind w:right="1440"/>
        <w:jc w:val="both"/>
        <w:rPr>
          <w:rFonts w:ascii="Calibri" w:hAnsi="Calibri" w:cs="Arial"/>
          <w:color w:val="002060"/>
          <w:sz w:val="20"/>
          <w:szCs w:val="20"/>
        </w:rPr>
      </w:pPr>
    </w:p>
    <w:p w:rsidR="00DE5FDB" w:rsidRPr="005013EF" w:rsidRDefault="00DE5FDB" w:rsidP="00DE5FDB">
      <w:pPr>
        <w:jc w:val="both"/>
        <w:rPr>
          <w:rFonts w:ascii="Calibri" w:hAnsi="Calibri"/>
          <w:color w:val="002060"/>
          <w:sz w:val="20"/>
          <w:szCs w:val="20"/>
        </w:rPr>
      </w:pPr>
    </w:p>
    <w:p w:rsidR="001D2D71" w:rsidRPr="005013EF" w:rsidRDefault="001D2D71" w:rsidP="00DE5FDB">
      <w:pPr>
        <w:keepNext/>
        <w:keepLines/>
        <w:autoSpaceDE w:val="0"/>
        <w:autoSpaceDN w:val="0"/>
        <w:adjustRightInd w:val="0"/>
        <w:jc w:val="both"/>
        <w:rPr>
          <w:rFonts w:ascii="Calibri" w:hAnsi="Calibri" w:cs="Arial"/>
          <w:b/>
          <w:color w:val="002060"/>
          <w:sz w:val="20"/>
          <w:szCs w:val="20"/>
          <w:u w:val="single"/>
        </w:rPr>
      </w:pPr>
    </w:p>
    <w:sectPr w:rsidR="001D2D71" w:rsidRPr="005013EF" w:rsidSect="005013EF"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7139" w:rsidRDefault="007C7139">
      <w:r>
        <w:separator/>
      </w:r>
    </w:p>
  </w:endnote>
  <w:endnote w:type="continuationSeparator" w:id="0">
    <w:p w:rsidR="007C7139" w:rsidRDefault="007C7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7139" w:rsidRDefault="007C7139">
      <w:r>
        <w:separator/>
      </w:r>
    </w:p>
  </w:footnote>
  <w:footnote w:type="continuationSeparator" w:id="0">
    <w:p w:rsidR="007C7139" w:rsidRDefault="007C71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34B0B4F"/>
    <w:multiLevelType w:val="hybridMultilevel"/>
    <w:tmpl w:val="0E841CB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9A0719B"/>
    <w:multiLevelType w:val="hybridMultilevel"/>
    <w:tmpl w:val="7A92B9CC"/>
    <w:lvl w:ilvl="0" w:tplc="4224CF9A">
      <w:start w:val="1"/>
      <w:numFmt w:val="bullet"/>
      <w:pStyle w:val="BodyBull2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B2544BF"/>
    <w:multiLevelType w:val="hybridMultilevel"/>
    <w:tmpl w:val="1CB840BE"/>
    <w:lvl w:ilvl="0" w:tplc="2414936C">
      <w:start w:val="1"/>
      <w:numFmt w:val="upperLetter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C1D7447"/>
    <w:multiLevelType w:val="hybridMultilevel"/>
    <w:tmpl w:val="6D2C928C"/>
    <w:lvl w:ilvl="0" w:tplc="2414936C">
      <w:start w:val="1"/>
      <w:numFmt w:val="upperLetter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E2B34B9"/>
    <w:multiLevelType w:val="hybridMultilevel"/>
    <w:tmpl w:val="95AA06C6"/>
    <w:lvl w:ilvl="0" w:tplc="CD20FF7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1550D36"/>
    <w:multiLevelType w:val="hybridMultilevel"/>
    <w:tmpl w:val="E4B0B034"/>
    <w:lvl w:ilvl="0" w:tplc="360A9876">
      <w:start w:val="1"/>
      <w:numFmt w:val="bullet"/>
      <w:pStyle w:val="BodyBull1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3D03A34"/>
    <w:multiLevelType w:val="hybridMultilevel"/>
    <w:tmpl w:val="09F67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0D21BE"/>
    <w:multiLevelType w:val="hybridMultilevel"/>
    <w:tmpl w:val="C0088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6E59A3"/>
    <w:multiLevelType w:val="hybridMultilevel"/>
    <w:tmpl w:val="16E6D334"/>
    <w:lvl w:ilvl="0" w:tplc="60DEB3FC">
      <w:start w:val="1"/>
      <w:numFmt w:val="decimal"/>
      <w:lvlText w:val="QUESTION 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  <w:u w:val="singl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8EA22E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EEC07C7"/>
    <w:multiLevelType w:val="multilevel"/>
    <w:tmpl w:val="DEF27ABA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21" w15:restartNumberingAfterBreak="0">
    <w:nsid w:val="229D1267"/>
    <w:multiLevelType w:val="hybridMultilevel"/>
    <w:tmpl w:val="72A21E18"/>
    <w:lvl w:ilvl="0" w:tplc="24CE3AA8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6537821"/>
    <w:multiLevelType w:val="hybridMultilevel"/>
    <w:tmpl w:val="96364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510290"/>
    <w:multiLevelType w:val="singleLevel"/>
    <w:tmpl w:val="B5087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2E2160CD"/>
    <w:multiLevelType w:val="hybridMultilevel"/>
    <w:tmpl w:val="5B18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7B54C4"/>
    <w:multiLevelType w:val="hybridMultilevel"/>
    <w:tmpl w:val="3FFE731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ECA2D24"/>
    <w:multiLevelType w:val="hybridMultilevel"/>
    <w:tmpl w:val="10306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44797A"/>
    <w:multiLevelType w:val="multilevel"/>
    <w:tmpl w:val="038692E4"/>
    <w:lvl w:ilvl="0">
      <w:start w:val="1"/>
      <w:numFmt w:val="decimal"/>
      <w:lvlText w:val="QUESTION 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/>
        <w:i w:val="0"/>
        <w:sz w:val="20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AC73098"/>
    <w:multiLevelType w:val="hybridMultilevel"/>
    <w:tmpl w:val="D38A0E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EE7770"/>
    <w:multiLevelType w:val="hybridMultilevel"/>
    <w:tmpl w:val="B208795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0" w15:restartNumberingAfterBreak="0">
    <w:nsid w:val="485E758D"/>
    <w:multiLevelType w:val="hybridMultilevel"/>
    <w:tmpl w:val="3D6A7ED6"/>
    <w:lvl w:ilvl="0" w:tplc="6CAA4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F14B15"/>
    <w:multiLevelType w:val="hybridMultilevel"/>
    <w:tmpl w:val="43544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AB147A"/>
    <w:multiLevelType w:val="hybridMultilevel"/>
    <w:tmpl w:val="7BA4C4D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450CFF"/>
    <w:multiLevelType w:val="hybridMultilevel"/>
    <w:tmpl w:val="92B6FE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4CE7D12"/>
    <w:multiLevelType w:val="hybridMultilevel"/>
    <w:tmpl w:val="62DAA5E0"/>
    <w:lvl w:ilvl="0" w:tplc="4C76CDA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5" w15:restartNumberingAfterBreak="0">
    <w:nsid w:val="6B3360CA"/>
    <w:multiLevelType w:val="hybridMultilevel"/>
    <w:tmpl w:val="CF1E3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2C174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7" w15:restartNumberingAfterBreak="0">
    <w:nsid w:val="7BA83111"/>
    <w:multiLevelType w:val="hybridMultilevel"/>
    <w:tmpl w:val="2BD28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1438A1"/>
    <w:multiLevelType w:val="hybridMultilevel"/>
    <w:tmpl w:val="56CC3880"/>
    <w:lvl w:ilvl="0" w:tplc="9232278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7E346E42"/>
    <w:multiLevelType w:val="hybridMultilevel"/>
    <w:tmpl w:val="CDB07064"/>
    <w:lvl w:ilvl="0" w:tplc="8E1A103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6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39"/>
  </w:num>
  <w:num w:numId="14">
    <w:abstractNumId w:val="36"/>
  </w:num>
  <w:num w:numId="15">
    <w:abstractNumId w:val="20"/>
  </w:num>
  <w:num w:numId="16">
    <w:abstractNumId w:val="21"/>
  </w:num>
  <w:num w:numId="17">
    <w:abstractNumId w:val="20"/>
  </w:num>
  <w:num w:numId="18">
    <w:abstractNumId w:val="38"/>
  </w:num>
  <w:num w:numId="19">
    <w:abstractNumId w:val="34"/>
  </w:num>
  <w:num w:numId="20">
    <w:abstractNumId w:val="19"/>
  </w:num>
  <w:num w:numId="21">
    <w:abstractNumId w:val="25"/>
  </w:num>
  <w:num w:numId="22">
    <w:abstractNumId w:val="33"/>
  </w:num>
  <w:num w:numId="23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7"/>
  </w:num>
  <w:num w:numId="26">
    <w:abstractNumId w:val="13"/>
  </w:num>
  <w:num w:numId="27">
    <w:abstractNumId w:val="15"/>
  </w:num>
  <w:num w:numId="28">
    <w:abstractNumId w:val="35"/>
  </w:num>
  <w:num w:numId="29">
    <w:abstractNumId w:val="37"/>
  </w:num>
  <w:num w:numId="30">
    <w:abstractNumId w:val="30"/>
  </w:num>
  <w:num w:numId="31">
    <w:abstractNumId w:val="31"/>
  </w:num>
  <w:num w:numId="32">
    <w:abstractNumId w:val="11"/>
  </w:num>
  <w:num w:numId="33">
    <w:abstractNumId w:val="22"/>
  </w:num>
  <w:num w:numId="34">
    <w:abstractNumId w:val="29"/>
  </w:num>
  <w:num w:numId="35">
    <w:abstractNumId w:val="20"/>
  </w:num>
  <w:num w:numId="36">
    <w:abstractNumId w:val="18"/>
  </w:num>
  <w:num w:numId="37">
    <w:abstractNumId w:val="24"/>
  </w:num>
  <w:num w:numId="38">
    <w:abstractNumId w:val="17"/>
  </w:num>
  <w:num w:numId="39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40">
    <w:abstractNumId w:val="28"/>
  </w:num>
  <w:num w:numId="41">
    <w:abstractNumId w:val="23"/>
  </w:num>
  <w:num w:numId="42">
    <w:abstractNumId w:val="26"/>
  </w:num>
  <w:num w:numId="43">
    <w:abstractNumId w:val="3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CF6"/>
    <w:rsid w:val="000018B0"/>
    <w:rsid w:val="0000560E"/>
    <w:rsid w:val="000056AD"/>
    <w:rsid w:val="00011932"/>
    <w:rsid w:val="000158E9"/>
    <w:rsid w:val="0002588D"/>
    <w:rsid w:val="000260D4"/>
    <w:rsid w:val="000370CE"/>
    <w:rsid w:val="00037676"/>
    <w:rsid w:val="0004218A"/>
    <w:rsid w:val="00042D6E"/>
    <w:rsid w:val="0004706A"/>
    <w:rsid w:val="00047AC1"/>
    <w:rsid w:val="000548E1"/>
    <w:rsid w:val="000565C4"/>
    <w:rsid w:val="00062B06"/>
    <w:rsid w:val="000737BF"/>
    <w:rsid w:val="00073EA7"/>
    <w:rsid w:val="000749DD"/>
    <w:rsid w:val="00075EB7"/>
    <w:rsid w:val="0008032F"/>
    <w:rsid w:val="00082DDF"/>
    <w:rsid w:val="00086FFB"/>
    <w:rsid w:val="00087C65"/>
    <w:rsid w:val="00091934"/>
    <w:rsid w:val="000A02CD"/>
    <w:rsid w:val="000A1401"/>
    <w:rsid w:val="000A759A"/>
    <w:rsid w:val="000B557D"/>
    <w:rsid w:val="000C0E02"/>
    <w:rsid w:val="000C2F2A"/>
    <w:rsid w:val="000C5041"/>
    <w:rsid w:val="000C61F3"/>
    <w:rsid w:val="000C6C0B"/>
    <w:rsid w:val="000D1411"/>
    <w:rsid w:val="000E3AB3"/>
    <w:rsid w:val="000E4A2A"/>
    <w:rsid w:val="000E5A35"/>
    <w:rsid w:val="000E60B6"/>
    <w:rsid w:val="000F2070"/>
    <w:rsid w:val="000F3321"/>
    <w:rsid w:val="000F3F54"/>
    <w:rsid w:val="000F6165"/>
    <w:rsid w:val="000F6373"/>
    <w:rsid w:val="000F6681"/>
    <w:rsid w:val="000F6FE4"/>
    <w:rsid w:val="000F73DA"/>
    <w:rsid w:val="000F78E6"/>
    <w:rsid w:val="00105E7F"/>
    <w:rsid w:val="00106E5F"/>
    <w:rsid w:val="00111F01"/>
    <w:rsid w:val="00113B29"/>
    <w:rsid w:val="00117BD8"/>
    <w:rsid w:val="0012551C"/>
    <w:rsid w:val="0013181E"/>
    <w:rsid w:val="001330DF"/>
    <w:rsid w:val="001335CB"/>
    <w:rsid w:val="00133934"/>
    <w:rsid w:val="00136A58"/>
    <w:rsid w:val="00141439"/>
    <w:rsid w:val="001453C3"/>
    <w:rsid w:val="00150604"/>
    <w:rsid w:val="00160CED"/>
    <w:rsid w:val="00166724"/>
    <w:rsid w:val="0017467D"/>
    <w:rsid w:val="00182195"/>
    <w:rsid w:val="0019242B"/>
    <w:rsid w:val="00196353"/>
    <w:rsid w:val="00197F91"/>
    <w:rsid w:val="001A08C1"/>
    <w:rsid w:val="001A1D00"/>
    <w:rsid w:val="001B74FC"/>
    <w:rsid w:val="001C2D72"/>
    <w:rsid w:val="001D2D71"/>
    <w:rsid w:val="001D4BEE"/>
    <w:rsid w:val="001E0668"/>
    <w:rsid w:val="001E6364"/>
    <w:rsid w:val="001F4218"/>
    <w:rsid w:val="001F4E9A"/>
    <w:rsid w:val="001F5B17"/>
    <w:rsid w:val="001F5CB7"/>
    <w:rsid w:val="001F648F"/>
    <w:rsid w:val="002020F4"/>
    <w:rsid w:val="00207B3E"/>
    <w:rsid w:val="00221BC8"/>
    <w:rsid w:val="0023256F"/>
    <w:rsid w:val="00237DC1"/>
    <w:rsid w:val="00243269"/>
    <w:rsid w:val="00245561"/>
    <w:rsid w:val="002505DA"/>
    <w:rsid w:val="0025233C"/>
    <w:rsid w:val="00257B30"/>
    <w:rsid w:val="00270A1F"/>
    <w:rsid w:val="00271430"/>
    <w:rsid w:val="00292893"/>
    <w:rsid w:val="00293A35"/>
    <w:rsid w:val="00294B40"/>
    <w:rsid w:val="002A4D1F"/>
    <w:rsid w:val="002A630B"/>
    <w:rsid w:val="002B3F03"/>
    <w:rsid w:val="002B5ABB"/>
    <w:rsid w:val="002C16C9"/>
    <w:rsid w:val="002C1801"/>
    <w:rsid w:val="002C5FF7"/>
    <w:rsid w:val="002C7A4C"/>
    <w:rsid w:val="002D4142"/>
    <w:rsid w:val="002D6F00"/>
    <w:rsid w:val="002E0271"/>
    <w:rsid w:val="002E0CFF"/>
    <w:rsid w:val="002E1CA4"/>
    <w:rsid w:val="002F060C"/>
    <w:rsid w:val="003002EF"/>
    <w:rsid w:val="00326CF9"/>
    <w:rsid w:val="00335A75"/>
    <w:rsid w:val="0034339C"/>
    <w:rsid w:val="0034733F"/>
    <w:rsid w:val="00351963"/>
    <w:rsid w:val="003562AF"/>
    <w:rsid w:val="003628CE"/>
    <w:rsid w:val="00363341"/>
    <w:rsid w:val="003659DF"/>
    <w:rsid w:val="00366118"/>
    <w:rsid w:val="00370404"/>
    <w:rsid w:val="0037574A"/>
    <w:rsid w:val="003811AB"/>
    <w:rsid w:val="0038462E"/>
    <w:rsid w:val="003849AF"/>
    <w:rsid w:val="00392763"/>
    <w:rsid w:val="003927E4"/>
    <w:rsid w:val="0039450C"/>
    <w:rsid w:val="0039479B"/>
    <w:rsid w:val="00396AA7"/>
    <w:rsid w:val="003B3F8F"/>
    <w:rsid w:val="003C428D"/>
    <w:rsid w:val="003D151F"/>
    <w:rsid w:val="003D2068"/>
    <w:rsid w:val="003D3E33"/>
    <w:rsid w:val="003D4151"/>
    <w:rsid w:val="003D7163"/>
    <w:rsid w:val="003E2B66"/>
    <w:rsid w:val="003E53F3"/>
    <w:rsid w:val="003E5760"/>
    <w:rsid w:val="003E7845"/>
    <w:rsid w:val="003F07DA"/>
    <w:rsid w:val="003F0FFE"/>
    <w:rsid w:val="003F4442"/>
    <w:rsid w:val="003F4509"/>
    <w:rsid w:val="003F5CF6"/>
    <w:rsid w:val="003F610E"/>
    <w:rsid w:val="00416534"/>
    <w:rsid w:val="00417A6D"/>
    <w:rsid w:val="004218A0"/>
    <w:rsid w:val="0042633A"/>
    <w:rsid w:val="004308F9"/>
    <w:rsid w:val="00432D6F"/>
    <w:rsid w:val="00434A17"/>
    <w:rsid w:val="00440459"/>
    <w:rsid w:val="00440A9E"/>
    <w:rsid w:val="0044531E"/>
    <w:rsid w:val="00447FD8"/>
    <w:rsid w:val="004576C8"/>
    <w:rsid w:val="0046777A"/>
    <w:rsid w:val="00471292"/>
    <w:rsid w:val="0047319C"/>
    <w:rsid w:val="00473879"/>
    <w:rsid w:val="00474C2E"/>
    <w:rsid w:val="00474DAE"/>
    <w:rsid w:val="00480082"/>
    <w:rsid w:val="004808BA"/>
    <w:rsid w:val="00480E12"/>
    <w:rsid w:val="00485FA5"/>
    <w:rsid w:val="00486FA7"/>
    <w:rsid w:val="004B4FAC"/>
    <w:rsid w:val="004B7DCF"/>
    <w:rsid w:val="004C2B28"/>
    <w:rsid w:val="004E5044"/>
    <w:rsid w:val="004F4B2C"/>
    <w:rsid w:val="004F5C83"/>
    <w:rsid w:val="004F6267"/>
    <w:rsid w:val="005000D4"/>
    <w:rsid w:val="005013EF"/>
    <w:rsid w:val="005105CA"/>
    <w:rsid w:val="00510C43"/>
    <w:rsid w:val="00511845"/>
    <w:rsid w:val="005123C1"/>
    <w:rsid w:val="00517C82"/>
    <w:rsid w:val="005202B2"/>
    <w:rsid w:val="00521764"/>
    <w:rsid w:val="0052339C"/>
    <w:rsid w:val="00523AF6"/>
    <w:rsid w:val="00531650"/>
    <w:rsid w:val="00534AB7"/>
    <w:rsid w:val="00542DC6"/>
    <w:rsid w:val="00543B78"/>
    <w:rsid w:val="005517FF"/>
    <w:rsid w:val="005611D9"/>
    <w:rsid w:val="00574B94"/>
    <w:rsid w:val="00576FB0"/>
    <w:rsid w:val="00581652"/>
    <w:rsid w:val="00581F7F"/>
    <w:rsid w:val="0058208A"/>
    <w:rsid w:val="00582FB8"/>
    <w:rsid w:val="00584DF5"/>
    <w:rsid w:val="005869FF"/>
    <w:rsid w:val="005928CD"/>
    <w:rsid w:val="005A600A"/>
    <w:rsid w:val="005B2E7F"/>
    <w:rsid w:val="005C0768"/>
    <w:rsid w:val="005D054C"/>
    <w:rsid w:val="005D2A65"/>
    <w:rsid w:val="005D2BB2"/>
    <w:rsid w:val="005D318C"/>
    <w:rsid w:val="005E38DC"/>
    <w:rsid w:val="005E55AB"/>
    <w:rsid w:val="005F292A"/>
    <w:rsid w:val="0060422C"/>
    <w:rsid w:val="006052C3"/>
    <w:rsid w:val="00613AB0"/>
    <w:rsid w:val="00620497"/>
    <w:rsid w:val="006216E3"/>
    <w:rsid w:val="006252BD"/>
    <w:rsid w:val="00633297"/>
    <w:rsid w:val="00640807"/>
    <w:rsid w:val="0064760D"/>
    <w:rsid w:val="006532B8"/>
    <w:rsid w:val="00654981"/>
    <w:rsid w:val="00654C7D"/>
    <w:rsid w:val="00657624"/>
    <w:rsid w:val="00667B59"/>
    <w:rsid w:val="00673310"/>
    <w:rsid w:val="006832E8"/>
    <w:rsid w:val="006937B0"/>
    <w:rsid w:val="00694C97"/>
    <w:rsid w:val="00695873"/>
    <w:rsid w:val="006966D7"/>
    <w:rsid w:val="006A012F"/>
    <w:rsid w:val="006A01E5"/>
    <w:rsid w:val="006A74D6"/>
    <w:rsid w:val="006B7303"/>
    <w:rsid w:val="006C3FD2"/>
    <w:rsid w:val="006C5F14"/>
    <w:rsid w:val="006C6D16"/>
    <w:rsid w:val="006C7A8D"/>
    <w:rsid w:val="006D7346"/>
    <w:rsid w:val="006E338C"/>
    <w:rsid w:val="006E5F1C"/>
    <w:rsid w:val="006F7D70"/>
    <w:rsid w:val="00700012"/>
    <w:rsid w:val="00701565"/>
    <w:rsid w:val="0070193C"/>
    <w:rsid w:val="00706655"/>
    <w:rsid w:val="00716DE6"/>
    <w:rsid w:val="00720005"/>
    <w:rsid w:val="00720157"/>
    <w:rsid w:val="00735941"/>
    <w:rsid w:val="00740810"/>
    <w:rsid w:val="00743025"/>
    <w:rsid w:val="007505F3"/>
    <w:rsid w:val="007529CC"/>
    <w:rsid w:val="007608F6"/>
    <w:rsid w:val="00767C18"/>
    <w:rsid w:val="00776502"/>
    <w:rsid w:val="00783061"/>
    <w:rsid w:val="007904F8"/>
    <w:rsid w:val="007908F1"/>
    <w:rsid w:val="0079090E"/>
    <w:rsid w:val="0079168B"/>
    <w:rsid w:val="00793F32"/>
    <w:rsid w:val="00797AA0"/>
    <w:rsid w:val="007A6A10"/>
    <w:rsid w:val="007A78F4"/>
    <w:rsid w:val="007B24FA"/>
    <w:rsid w:val="007B5E74"/>
    <w:rsid w:val="007C7139"/>
    <w:rsid w:val="007D37E6"/>
    <w:rsid w:val="007D7ACA"/>
    <w:rsid w:val="007D7F8C"/>
    <w:rsid w:val="007F06A3"/>
    <w:rsid w:val="007F4167"/>
    <w:rsid w:val="007F4CF9"/>
    <w:rsid w:val="008002AD"/>
    <w:rsid w:val="00806512"/>
    <w:rsid w:val="008135BA"/>
    <w:rsid w:val="00815AEF"/>
    <w:rsid w:val="008218CD"/>
    <w:rsid w:val="008357AF"/>
    <w:rsid w:val="00842CF6"/>
    <w:rsid w:val="008470C6"/>
    <w:rsid w:val="008501BA"/>
    <w:rsid w:val="00855AA3"/>
    <w:rsid w:val="008575C5"/>
    <w:rsid w:val="0085761D"/>
    <w:rsid w:val="00870C92"/>
    <w:rsid w:val="008710F5"/>
    <w:rsid w:val="00871B71"/>
    <w:rsid w:val="00894351"/>
    <w:rsid w:val="008A15D9"/>
    <w:rsid w:val="008B31F0"/>
    <w:rsid w:val="008B6D1B"/>
    <w:rsid w:val="008C1C7E"/>
    <w:rsid w:val="008C7046"/>
    <w:rsid w:val="008C75EE"/>
    <w:rsid w:val="008D0102"/>
    <w:rsid w:val="008D2855"/>
    <w:rsid w:val="008D2FFB"/>
    <w:rsid w:val="008E441E"/>
    <w:rsid w:val="008E4C61"/>
    <w:rsid w:val="008F1124"/>
    <w:rsid w:val="008F2223"/>
    <w:rsid w:val="00903F74"/>
    <w:rsid w:val="0090692F"/>
    <w:rsid w:val="0090765D"/>
    <w:rsid w:val="00914054"/>
    <w:rsid w:val="00916EB8"/>
    <w:rsid w:val="00924584"/>
    <w:rsid w:val="009319C1"/>
    <w:rsid w:val="009416BF"/>
    <w:rsid w:val="00946C30"/>
    <w:rsid w:val="009470A8"/>
    <w:rsid w:val="0095288B"/>
    <w:rsid w:val="00952DC4"/>
    <w:rsid w:val="00956162"/>
    <w:rsid w:val="00957A04"/>
    <w:rsid w:val="00971961"/>
    <w:rsid w:val="00972170"/>
    <w:rsid w:val="00972F1E"/>
    <w:rsid w:val="009822B0"/>
    <w:rsid w:val="00987DB6"/>
    <w:rsid w:val="009B2A9A"/>
    <w:rsid w:val="009B39D0"/>
    <w:rsid w:val="009C3C54"/>
    <w:rsid w:val="009C42E0"/>
    <w:rsid w:val="009D2F1E"/>
    <w:rsid w:val="009E0BDE"/>
    <w:rsid w:val="009F2587"/>
    <w:rsid w:val="00A00887"/>
    <w:rsid w:val="00A02739"/>
    <w:rsid w:val="00A02BFC"/>
    <w:rsid w:val="00A04511"/>
    <w:rsid w:val="00A0518B"/>
    <w:rsid w:val="00A0765D"/>
    <w:rsid w:val="00A10498"/>
    <w:rsid w:val="00A10ED4"/>
    <w:rsid w:val="00A12927"/>
    <w:rsid w:val="00A1396E"/>
    <w:rsid w:val="00A21B44"/>
    <w:rsid w:val="00A22D5C"/>
    <w:rsid w:val="00A246B3"/>
    <w:rsid w:val="00A309E1"/>
    <w:rsid w:val="00A32A2E"/>
    <w:rsid w:val="00A32F8D"/>
    <w:rsid w:val="00A37D47"/>
    <w:rsid w:val="00A403B5"/>
    <w:rsid w:val="00A43419"/>
    <w:rsid w:val="00A50916"/>
    <w:rsid w:val="00A760F5"/>
    <w:rsid w:val="00A763A4"/>
    <w:rsid w:val="00A804E7"/>
    <w:rsid w:val="00A8288D"/>
    <w:rsid w:val="00AA0182"/>
    <w:rsid w:val="00AA0F0E"/>
    <w:rsid w:val="00AA6955"/>
    <w:rsid w:val="00AB1A40"/>
    <w:rsid w:val="00AB4829"/>
    <w:rsid w:val="00AB775D"/>
    <w:rsid w:val="00AC0CA7"/>
    <w:rsid w:val="00AC1676"/>
    <w:rsid w:val="00AC1EAF"/>
    <w:rsid w:val="00AC2DAE"/>
    <w:rsid w:val="00AC3A6B"/>
    <w:rsid w:val="00AD0998"/>
    <w:rsid w:val="00AD3A19"/>
    <w:rsid w:val="00AE1DEA"/>
    <w:rsid w:val="00AE4394"/>
    <w:rsid w:val="00AE6C6C"/>
    <w:rsid w:val="00AF3E01"/>
    <w:rsid w:val="00AF3FD8"/>
    <w:rsid w:val="00AF69DA"/>
    <w:rsid w:val="00AF6BB6"/>
    <w:rsid w:val="00B03E3B"/>
    <w:rsid w:val="00B116A2"/>
    <w:rsid w:val="00B11BD8"/>
    <w:rsid w:val="00B33FD0"/>
    <w:rsid w:val="00B44036"/>
    <w:rsid w:val="00B4525F"/>
    <w:rsid w:val="00B50E9A"/>
    <w:rsid w:val="00B52F47"/>
    <w:rsid w:val="00B5443D"/>
    <w:rsid w:val="00B64495"/>
    <w:rsid w:val="00B67693"/>
    <w:rsid w:val="00B70D92"/>
    <w:rsid w:val="00B76978"/>
    <w:rsid w:val="00B8032F"/>
    <w:rsid w:val="00B81A3D"/>
    <w:rsid w:val="00B84D72"/>
    <w:rsid w:val="00B84F1C"/>
    <w:rsid w:val="00B87806"/>
    <w:rsid w:val="00B90F22"/>
    <w:rsid w:val="00B96311"/>
    <w:rsid w:val="00BA4DC3"/>
    <w:rsid w:val="00BA59A7"/>
    <w:rsid w:val="00BB0322"/>
    <w:rsid w:val="00BB108F"/>
    <w:rsid w:val="00BC2D2C"/>
    <w:rsid w:val="00BD3764"/>
    <w:rsid w:val="00BE1BA1"/>
    <w:rsid w:val="00BF0C28"/>
    <w:rsid w:val="00BF5026"/>
    <w:rsid w:val="00C02A16"/>
    <w:rsid w:val="00C244C9"/>
    <w:rsid w:val="00C320AA"/>
    <w:rsid w:val="00C34872"/>
    <w:rsid w:val="00C3500D"/>
    <w:rsid w:val="00C359F2"/>
    <w:rsid w:val="00C415BB"/>
    <w:rsid w:val="00C41E8F"/>
    <w:rsid w:val="00C4532B"/>
    <w:rsid w:val="00C61969"/>
    <w:rsid w:val="00C641F8"/>
    <w:rsid w:val="00C65D78"/>
    <w:rsid w:val="00C71525"/>
    <w:rsid w:val="00C72321"/>
    <w:rsid w:val="00C72800"/>
    <w:rsid w:val="00C75504"/>
    <w:rsid w:val="00C76FD3"/>
    <w:rsid w:val="00C81FA2"/>
    <w:rsid w:val="00C86B12"/>
    <w:rsid w:val="00C9107E"/>
    <w:rsid w:val="00C93248"/>
    <w:rsid w:val="00CA0084"/>
    <w:rsid w:val="00CB1F3E"/>
    <w:rsid w:val="00CB3672"/>
    <w:rsid w:val="00CB40C3"/>
    <w:rsid w:val="00CC0F7D"/>
    <w:rsid w:val="00CC3269"/>
    <w:rsid w:val="00CD5233"/>
    <w:rsid w:val="00CE76BA"/>
    <w:rsid w:val="00CF698C"/>
    <w:rsid w:val="00D01A4B"/>
    <w:rsid w:val="00D10281"/>
    <w:rsid w:val="00D12342"/>
    <w:rsid w:val="00D12E7D"/>
    <w:rsid w:val="00D14D8F"/>
    <w:rsid w:val="00D168DE"/>
    <w:rsid w:val="00D22A93"/>
    <w:rsid w:val="00D23CBB"/>
    <w:rsid w:val="00D25A75"/>
    <w:rsid w:val="00D2632C"/>
    <w:rsid w:val="00D326C2"/>
    <w:rsid w:val="00D33EDD"/>
    <w:rsid w:val="00D43F44"/>
    <w:rsid w:val="00D54C12"/>
    <w:rsid w:val="00D60E8E"/>
    <w:rsid w:val="00D61243"/>
    <w:rsid w:val="00D613FD"/>
    <w:rsid w:val="00D616E8"/>
    <w:rsid w:val="00D70D27"/>
    <w:rsid w:val="00D73E05"/>
    <w:rsid w:val="00D76FB4"/>
    <w:rsid w:val="00D80939"/>
    <w:rsid w:val="00D8169C"/>
    <w:rsid w:val="00D82233"/>
    <w:rsid w:val="00D835F9"/>
    <w:rsid w:val="00D861FA"/>
    <w:rsid w:val="00D8622B"/>
    <w:rsid w:val="00DA1B58"/>
    <w:rsid w:val="00DA66D2"/>
    <w:rsid w:val="00DB1B3A"/>
    <w:rsid w:val="00DB2D03"/>
    <w:rsid w:val="00DD51E4"/>
    <w:rsid w:val="00DE5FDB"/>
    <w:rsid w:val="00DF6232"/>
    <w:rsid w:val="00DF7D5D"/>
    <w:rsid w:val="00DF7FAD"/>
    <w:rsid w:val="00E05C5E"/>
    <w:rsid w:val="00E06375"/>
    <w:rsid w:val="00E06BAF"/>
    <w:rsid w:val="00E30884"/>
    <w:rsid w:val="00E30E2C"/>
    <w:rsid w:val="00E31889"/>
    <w:rsid w:val="00E31F2F"/>
    <w:rsid w:val="00E32A7A"/>
    <w:rsid w:val="00E506AF"/>
    <w:rsid w:val="00E53682"/>
    <w:rsid w:val="00E55577"/>
    <w:rsid w:val="00E612F0"/>
    <w:rsid w:val="00E63C1F"/>
    <w:rsid w:val="00E75623"/>
    <w:rsid w:val="00E86B95"/>
    <w:rsid w:val="00E86C8F"/>
    <w:rsid w:val="00E96599"/>
    <w:rsid w:val="00EA50C5"/>
    <w:rsid w:val="00EA6F6F"/>
    <w:rsid w:val="00EB5846"/>
    <w:rsid w:val="00EB5BD8"/>
    <w:rsid w:val="00EC6DA4"/>
    <w:rsid w:val="00ED0368"/>
    <w:rsid w:val="00ED50FE"/>
    <w:rsid w:val="00EE20AA"/>
    <w:rsid w:val="00EE3467"/>
    <w:rsid w:val="00EF056D"/>
    <w:rsid w:val="00EF34B4"/>
    <w:rsid w:val="00EF550B"/>
    <w:rsid w:val="00F00500"/>
    <w:rsid w:val="00F07486"/>
    <w:rsid w:val="00F11E75"/>
    <w:rsid w:val="00F1514E"/>
    <w:rsid w:val="00F15186"/>
    <w:rsid w:val="00F155E7"/>
    <w:rsid w:val="00F20C46"/>
    <w:rsid w:val="00F24F24"/>
    <w:rsid w:val="00F2509E"/>
    <w:rsid w:val="00F313C4"/>
    <w:rsid w:val="00F5090A"/>
    <w:rsid w:val="00F55136"/>
    <w:rsid w:val="00F66B1C"/>
    <w:rsid w:val="00F70CDC"/>
    <w:rsid w:val="00F711DC"/>
    <w:rsid w:val="00F73508"/>
    <w:rsid w:val="00F80DE1"/>
    <w:rsid w:val="00F830EE"/>
    <w:rsid w:val="00F92882"/>
    <w:rsid w:val="00FA0430"/>
    <w:rsid w:val="00FA349F"/>
    <w:rsid w:val="00FA4424"/>
    <w:rsid w:val="00FA5A3D"/>
    <w:rsid w:val="00FA5C95"/>
    <w:rsid w:val="00FB25A2"/>
    <w:rsid w:val="00FC088C"/>
    <w:rsid w:val="00FC246C"/>
    <w:rsid w:val="00FC4790"/>
    <w:rsid w:val="00FE070D"/>
    <w:rsid w:val="00FE0FE8"/>
    <w:rsid w:val="00FE288E"/>
    <w:rsid w:val="00FE35E2"/>
    <w:rsid w:val="00FE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83B466"/>
  <w15:docId w15:val="{790B4838-957B-4C84-AB3D-CCB620D4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D2D71"/>
    <w:rPr>
      <w:sz w:val="24"/>
      <w:szCs w:val="24"/>
      <w:lang w:val="en-GB" w:eastAsia="en-GB"/>
    </w:rPr>
  </w:style>
  <w:style w:type="paragraph" w:styleId="Heading1">
    <w:name w:val="heading 1"/>
    <w:basedOn w:val="Normal"/>
    <w:next w:val="Bodytext"/>
    <w:qFormat/>
    <w:rsid w:val="00AA0182"/>
    <w:pPr>
      <w:keepNext/>
      <w:widowControl w:val="0"/>
      <w:numPr>
        <w:numId w:val="15"/>
      </w:numPr>
      <w:spacing w:before="360" w:after="360" w:line="240" w:lineRule="atLeast"/>
      <w:ind w:right="115"/>
      <w:outlineLvl w:val="0"/>
    </w:pPr>
    <w:rPr>
      <w:rFonts w:ascii="Arial" w:hAnsi="Arial"/>
      <w:b/>
      <w:color w:val="000080"/>
      <w:sz w:val="36"/>
      <w:szCs w:val="20"/>
      <w:lang w:val="en-US" w:eastAsia="en-US"/>
    </w:rPr>
  </w:style>
  <w:style w:type="paragraph" w:styleId="Heading2">
    <w:name w:val="heading 2"/>
    <w:basedOn w:val="Heading1"/>
    <w:next w:val="Normal"/>
    <w:qFormat/>
    <w:rsid w:val="00AA0182"/>
    <w:pPr>
      <w:numPr>
        <w:ilvl w:val="1"/>
      </w:numPr>
      <w:spacing w:before="160" w:after="240"/>
      <w:outlineLvl w:val="1"/>
    </w:pPr>
    <w:rPr>
      <w:color w:val="800080"/>
      <w:sz w:val="32"/>
    </w:rPr>
  </w:style>
  <w:style w:type="paragraph" w:styleId="Heading3">
    <w:name w:val="heading 3"/>
    <w:basedOn w:val="Heading1"/>
    <w:next w:val="Normal"/>
    <w:qFormat/>
    <w:rsid w:val="00AA0182"/>
    <w:pPr>
      <w:numPr>
        <w:ilvl w:val="2"/>
      </w:numPr>
      <w:spacing w:before="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Normal"/>
    <w:qFormat/>
    <w:rsid w:val="00AA0182"/>
    <w:pPr>
      <w:widowControl/>
      <w:numPr>
        <w:ilvl w:val="0"/>
        <w:numId w:val="0"/>
      </w:numPr>
      <w:suppressLineNumbers/>
      <w:spacing w:before="120" w:after="120" w:line="240" w:lineRule="auto"/>
      <w:ind w:left="1080" w:right="0"/>
      <w:outlineLvl w:val="3"/>
    </w:pPr>
    <w:rPr>
      <w:color w:val="333333"/>
      <w:sz w:val="24"/>
    </w:rPr>
  </w:style>
  <w:style w:type="paragraph" w:styleId="Heading5">
    <w:name w:val="heading 5"/>
    <w:basedOn w:val="Normal"/>
    <w:next w:val="Normal"/>
    <w:qFormat/>
    <w:rsid w:val="00AA0182"/>
    <w:pPr>
      <w:keepNext/>
      <w:widowControl w:val="0"/>
      <w:spacing w:line="240" w:lineRule="atLeast"/>
      <w:outlineLvl w:val="4"/>
    </w:pPr>
    <w:rPr>
      <w:rFonts w:ascii="Arial" w:hAnsi="Arial"/>
      <w:b/>
      <w:color w:val="008080"/>
      <w:sz w:val="20"/>
      <w:szCs w:val="20"/>
      <w:lang w:val="en-US" w:eastAsia="en-US"/>
    </w:rPr>
  </w:style>
  <w:style w:type="paragraph" w:styleId="Heading6">
    <w:name w:val="heading 6"/>
    <w:basedOn w:val="Normal"/>
    <w:next w:val="Normal"/>
    <w:qFormat/>
    <w:rsid w:val="00AA0182"/>
    <w:pPr>
      <w:keepNext/>
      <w:widowControl w:val="0"/>
      <w:spacing w:before="26" w:after="120" w:line="240" w:lineRule="atLeast"/>
      <w:ind w:right="115"/>
      <w:outlineLvl w:val="5"/>
    </w:pPr>
    <w:rPr>
      <w:rFonts w:ascii="Arial" w:hAnsi="Arial"/>
      <w:b/>
      <w:color w:val="808080"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qFormat/>
    <w:rsid w:val="00AA0182"/>
    <w:pPr>
      <w:framePr w:hSpace="187" w:wrap="auto" w:vAnchor="text" w:hAnchor="text" w:y="1"/>
      <w:widowControl w:val="0"/>
      <w:spacing w:before="26"/>
      <w:ind w:right="115"/>
      <w:outlineLvl w:val="6"/>
    </w:pPr>
    <w:rPr>
      <w:rFonts w:ascii="Arial" w:hAnsi="Arial"/>
      <w:b/>
      <w:i/>
      <w:sz w:val="20"/>
      <w:szCs w:val="20"/>
      <w:lang w:val="en-US" w:eastAsia="en-US"/>
    </w:rPr>
  </w:style>
  <w:style w:type="paragraph" w:styleId="Heading8">
    <w:name w:val="heading 8"/>
    <w:basedOn w:val="Normal"/>
    <w:next w:val="Normal"/>
    <w:qFormat/>
    <w:rsid w:val="00AA0182"/>
    <w:pPr>
      <w:widowControl w:val="0"/>
      <w:spacing w:before="240" w:after="60" w:line="240" w:lineRule="atLeast"/>
      <w:ind w:right="115"/>
      <w:outlineLvl w:val="7"/>
    </w:pPr>
    <w:rPr>
      <w:rFonts w:ascii="Arial" w:hAnsi="Arial"/>
      <w:i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qFormat/>
    <w:rsid w:val="00AA0182"/>
    <w:pPr>
      <w:widowControl w:val="0"/>
      <w:spacing w:before="240" w:after="60" w:line="240" w:lineRule="atLeast"/>
      <w:ind w:right="115"/>
      <w:outlineLvl w:val="8"/>
    </w:pPr>
    <w:rPr>
      <w:rFonts w:ascii="Arial" w:hAnsi="Arial"/>
      <w:b/>
      <w:i/>
      <w:sz w:val="18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A0182"/>
    <w:pPr>
      <w:widowControl w:val="0"/>
      <w:tabs>
        <w:tab w:val="center" w:pos="4320"/>
        <w:tab w:val="right" w:pos="8640"/>
      </w:tabs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rsid w:val="00AA0182"/>
    <w:pPr>
      <w:widowControl w:val="0"/>
      <w:tabs>
        <w:tab w:val="center" w:pos="4320"/>
        <w:tab w:val="right" w:pos="8640"/>
      </w:tabs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character" w:styleId="PageNumber">
    <w:name w:val="page number"/>
    <w:basedOn w:val="DefaultParagraphFont"/>
    <w:rsid w:val="00AA0182"/>
  </w:style>
  <w:style w:type="character" w:styleId="Hyperlink">
    <w:name w:val="Hyperlink"/>
    <w:basedOn w:val="DefaultParagraphFont"/>
    <w:rsid w:val="00AA0182"/>
    <w:rPr>
      <w:color w:val="0000FF"/>
      <w:u w:val="single"/>
    </w:rPr>
  </w:style>
  <w:style w:type="paragraph" w:styleId="NormalWeb">
    <w:name w:val="Normal (Web)"/>
    <w:basedOn w:val="Normal"/>
    <w:rsid w:val="00AA0182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US" w:eastAsia="en-US"/>
    </w:rPr>
  </w:style>
  <w:style w:type="character" w:styleId="FollowedHyperlink">
    <w:name w:val="FollowedHyperlink"/>
    <w:basedOn w:val="DefaultParagraphFont"/>
    <w:rsid w:val="00AA0182"/>
    <w:rPr>
      <w:color w:val="800080"/>
      <w:u w:val="single"/>
    </w:rPr>
  </w:style>
  <w:style w:type="paragraph" w:styleId="DocumentMap">
    <w:name w:val="Document Map"/>
    <w:basedOn w:val="Normal"/>
    <w:semiHidden/>
    <w:rsid w:val="00AA0182"/>
    <w:pPr>
      <w:shd w:val="clear" w:color="auto" w:fill="000080"/>
    </w:pPr>
    <w:rPr>
      <w:rFonts w:ascii="Tahoma" w:hAnsi="Tahoma"/>
    </w:rPr>
  </w:style>
  <w:style w:type="paragraph" w:customStyle="1" w:styleId="Comment">
    <w:name w:val="Comment"/>
    <w:basedOn w:val="Normal"/>
    <w:rsid w:val="00AA0182"/>
    <w:pPr>
      <w:widowControl w:val="0"/>
      <w:spacing w:before="26" w:after="240" w:line="240" w:lineRule="atLeast"/>
      <w:ind w:right="115"/>
    </w:pPr>
    <w:rPr>
      <w:rFonts w:ascii="Arial" w:hAnsi="Arial"/>
      <w:i/>
      <w:sz w:val="20"/>
      <w:szCs w:val="20"/>
      <w:lang w:val="en-US" w:eastAsia="en-US"/>
    </w:rPr>
  </w:style>
  <w:style w:type="character" w:styleId="CommentReference">
    <w:name w:val="annotation reference"/>
    <w:basedOn w:val="DefaultParagraphFont"/>
    <w:semiHidden/>
    <w:rsid w:val="00AA0182"/>
    <w:rPr>
      <w:sz w:val="16"/>
      <w:szCs w:val="16"/>
    </w:rPr>
  </w:style>
  <w:style w:type="paragraph" w:styleId="CommentText">
    <w:name w:val="annotation text"/>
    <w:basedOn w:val="Normal"/>
    <w:semiHidden/>
    <w:rsid w:val="00AA0182"/>
  </w:style>
  <w:style w:type="paragraph" w:styleId="TOC1">
    <w:name w:val="toc 1"/>
    <w:basedOn w:val="Normal"/>
    <w:next w:val="Normal"/>
    <w:semiHidden/>
    <w:rsid w:val="00AA0182"/>
    <w:pPr>
      <w:widowControl w:val="0"/>
      <w:tabs>
        <w:tab w:val="left" w:pos="600"/>
        <w:tab w:val="right" w:pos="9029"/>
      </w:tabs>
      <w:spacing w:before="120" w:after="120" w:line="240" w:lineRule="atLeast"/>
      <w:ind w:right="115"/>
    </w:pPr>
    <w:rPr>
      <w:rFonts w:ascii="Arial" w:hAnsi="Arial"/>
      <w:b/>
      <w:sz w:val="22"/>
      <w:szCs w:val="20"/>
      <w:lang w:val="en-US" w:eastAsia="en-US"/>
    </w:rPr>
  </w:style>
  <w:style w:type="paragraph" w:styleId="TOC2">
    <w:name w:val="toc 2"/>
    <w:basedOn w:val="Normal"/>
    <w:next w:val="Normal"/>
    <w:semiHidden/>
    <w:rsid w:val="00AA0182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semiHidden/>
    <w:rsid w:val="00AA0182"/>
    <w:pPr>
      <w:tabs>
        <w:tab w:val="right" w:pos="9029"/>
      </w:tabs>
      <w:ind w:left="432"/>
    </w:pPr>
  </w:style>
  <w:style w:type="paragraph" w:styleId="TOC4">
    <w:name w:val="toc 4"/>
    <w:basedOn w:val="Normal"/>
    <w:next w:val="Normal"/>
    <w:semiHidden/>
    <w:rsid w:val="00AA0182"/>
    <w:pPr>
      <w:tabs>
        <w:tab w:val="right" w:pos="9029"/>
      </w:tabs>
      <w:ind w:left="720"/>
    </w:pPr>
    <w:rPr>
      <w:i/>
    </w:rPr>
  </w:style>
  <w:style w:type="paragraph" w:styleId="TOC5">
    <w:name w:val="toc 5"/>
    <w:basedOn w:val="Normal"/>
    <w:next w:val="Normal"/>
    <w:semiHidden/>
    <w:rsid w:val="00AA0182"/>
    <w:pPr>
      <w:tabs>
        <w:tab w:val="right" w:pos="9029"/>
      </w:tabs>
      <w:ind w:left="600"/>
    </w:pPr>
  </w:style>
  <w:style w:type="paragraph" w:styleId="TOC6">
    <w:name w:val="toc 6"/>
    <w:basedOn w:val="Normal"/>
    <w:next w:val="Normal"/>
    <w:semiHidden/>
    <w:rsid w:val="00AA0182"/>
    <w:pPr>
      <w:tabs>
        <w:tab w:val="right" w:pos="9029"/>
      </w:tabs>
      <w:ind w:left="800"/>
    </w:pPr>
  </w:style>
  <w:style w:type="paragraph" w:styleId="TOC7">
    <w:name w:val="toc 7"/>
    <w:basedOn w:val="Normal"/>
    <w:next w:val="Normal"/>
    <w:semiHidden/>
    <w:rsid w:val="00AA0182"/>
    <w:pPr>
      <w:tabs>
        <w:tab w:val="right" w:pos="9029"/>
      </w:tabs>
      <w:ind w:left="1000"/>
    </w:pPr>
  </w:style>
  <w:style w:type="paragraph" w:styleId="TOC8">
    <w:name w:val="toc 8"/>
    <w:basedOn w:val="Normal"/>
    <w:next w:val="Normal"/>
    <w:semiHidden/>
    <w:rsid w:val="00AA0182"/>
    <w:pPr>
      <w:tabs>
        <w:tab w:val="right" w:pos="9029"/>
      </w:tabs>
      <w:ind w:left="1200"/>
    </w:pPr>
  </w:style>
  <w:style w:type="paragraph" w:styleId="TOC9">
    <w:name w:val="toc 9"/>
    <w:basedOn w:val="Normal"/>
    <w:next w:val="Normal"/>
    <w:semiHidden/>
    <w:rsid w:val="00AA0182"/>
    <w:pPr>
      <w:tabs>
        <w:tab w:val="right" w:pos="9029"/>
      </w:tabs>
      <w:ind w:left="1400"/>
    </w:pPr>
  </w:style>
  <w:style w:type="paragraph" w:styleId="BodyText0">
    <w:name w:val="Body Text"/>
    <w:basedOn w:val="Normal"/>
    <w:rsid w:val="00AA0182"/>
    <w:pPr>
      <w:widowControl w:val="0"/>
      <w:spacing w:before="26" w:after="240" w:line="240" w:lineRule="atLeast"/>
      <w:ind w:right="115"/>
      <w:jc w:val="center"/>
    </w:pPr>
    <w:rPr>
      <w:rFonts w:ascii="Arial" w:eastAsia="SimSun" w:hAnsi="Arial"/>
      <w:b/>
      <w:bCs/>
      <w:color w:val="0206B0"/>
      <w:szCs w:val="20"/>
      <w:lang w:val="en-US" w:eastAsia="en-US"/>
    </w:rPr>
  </w:style>
  <w:style w:type="paragraph" w:styleId="BlockText">
    <w:name w:val="Block Text"/>
    <w:basedOn w:val="Normal"/>
    <w:rsid w:val="00AA0182"/>
    <w:pPr>
      <w:widowControl w:val="0"/>
      <w:numPr>
        <w:ilvl w:val="12"/>
      </w:numPr>
      <w:spacing w:before="26" w:after="240" w:line="240" w:lineRule="atLeast"/>
      <w:ind w:left="720" w:right="115"/>
    </w:pPr>
    <w:rPr>
      <w:rFonts w:ascii="Arial" w:hAnsi="Arial"/>
      <w:sz w:val="20"/>
      <w:szCs w:val="20"/>
      <w:lang w:val="en-US" w:eastAsia="en-US"/>
    </w:rPr>
  </w:style>
  <w:style w:type="paragraph" w:styleId="BodyTextFirstIndent">
    <w:name w:val="Body Text First Indent"/>
    <w:basedOn w:val="Normal"/>
    <w:rsid w:val="00AA0182"/>
    <w:pPr>
      <w:widowControl w:val="0"/>
      <w:spacing w:before="26" w:after="120" w:line="240" w:lineRule="atLeast"/>
      <w:ind w:right="115" w:firstLine="210"/>
    </w:pPr>
    <w:rPr>
      <w:rFonts w:ascii="Arial" w:hAnsi="Arial"/>
      <w:sz w:val="20"/>
      <w:szCs w:val="20"/>
      <w:lang w:val="en-US" w:eastAsia="en-US"/>
    </w:rPr>
  </w:style>
  <w:style w:type="paragraph" w:styleId="BodyTextIndent">
    <w:name w:val="Body Text Indent"/>
    <w:basedOn w:val="Normal"/>
    <w:rsid w:val="00AA0182"/>
    <w:pPr>
      <w:widowControl w:val="0"/>
      <w:spacing w:before="4" w:after="240" w:line="240" w:lineRule="atLeast"/>
      <w:ind w:right="144" w:firstLine="720"/>
      <w:jc w:val="both"/>
    </w:pPr>
    <w:rPr>
      <w:rFonts w:ascii="Arial" w:hAnsi="Arial"/>
      <w:i/>
      <w:sz w:val="20"/>
      <w:szCs w:val="20"/>
      <w:lang w:val="en-US" w:eastAsia="en-US"/>
    </w:rPr>
  </w:style>
  <w:style w:type="paragraph" w:styleId="BodyTextFirstIndent2">
    <w:name w:val="Body Text First Indent 2"/>
    <w:basedOn w:val="BodyTextIndent"/>
    <w:rsid w:val="00AA0182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AA0182"/>
    <w:pPr>
      <w:widowControl w:val="0"/>
      <w:spacing w:before="26" w:after="120" w:line="480" w:lineRule="auto"/>
      <w:ind w:left="360" w:right="115"/>
    </w:pPr>
    <w:rPr>
      <w:rFonts w:ascii="Arial" w:hAnsi="Arial"/>
      <w:sz w:val="20"/>
      <w:szCs w:val="20"/>
      <w:lang w:val="en-US" w:eastAsia="en-US"/>
    </w:rPr>
  </w:style>
  <w:style w:type="paragraph" w:styleId="BodyTextIndent3">
    <w:name w:val="Body Text Indent 3"/>
    <w:basedOn w:val="Normal"/>
    <w:rsid w:val="00AA0182"/>
    <w:pPr>
      <w:widowControl w:val="0"/>
      <w:spacing w:before="26" w:after="120" w:line="240" w:lineRule="atLeast"/>
      <w:ind w:left="360" w:right="115"/>
    </w:pPr>
    <w:rPr>
      <w:rFonts w:ascii="Arial" w:hAnsi="Arial"/>
      <w:sz w:val="16"/>
      <w:szCs w:val="20"/>
      <w:lang w:val="en-US" w:eastAsia="en-US"/>
    </w:rPr>
  </w:style>
  <w:style w:type="paragraph" w:customStyle="1" w:styleId="Bodytext">
    <w:name w:val="Bodytext"/>
    <w:basedOn w:val="Normal"/>
    <w:rsid w:val="00AA0182"/>
    <w:pPr>
      <w:widowControl w:val="0"/>
      <w:spacing w:before="26" w:after="240" w:line="240" w:lineRule="atLeast"/>
      <w:ind w:left="1080" w:right="115"/>
      <w:jc w:val="both"/>
    </w:pPr>
    <w:rPr>
      <w:rFonts w:ascii="Arial" w:hAnsi="Arial"/>
      <w:sz w:val="20"/>
      <w:szCs w:val="20"/>
      <w:lang w:val="en-US" w:eastAsia="en-US"/>
    </w:rPr>
  </w:style>
  <w:style w:type="paragraph" w:customStyle="1" w:styleId="BodyNum">
    <w:name w:val="BodyNum"/>
    <w:basedOn w:val="Bodytext"/>
    <w:rsid w:val="00AA0182"/>
    <w:pPr>
      <w:numPr>
        <w:numId w:val="16"/>
      </w:numPr>
      <w:spacing w:before="60" w:after="60"/>
    </w:pPr>
    <w:rPr>
      <w:iCs/>
    </w:rPr>
  </w:style>
  <w:style w:type="paragraph" w:customStyle="1" w:styleId="BodyBull1">
    <w:name w:val="BodyBull1"/>
    <w:basedOn w:val="BodyNum"/>
    <w:rsid w:val="00AA0182"/>
    <w:pPr>
      <w:widowControl/>
      <w:numPr>
        <w:numId w:val="1"/>
      </w:numPr>
    </w:pPr>
  </w:style>
  <w:style w:type="paragraph" w:customStyle="1" w:styleId="BodyBull2">
    <w:name w:val="BodyBull2"/>
    <w:basedOn w:val="BodyBull1"/>
    <w:rsid w:val="00AA0182"/>
    <w:pPr>
      <w:numPr>
        <w:numId w:val="2"/>
      </w:numPr>
      <w:tabs>
        <w:tab w:val="clear" w:pos="1800"/>
        <w:tab w:val="num" w:pos="360"/>
        <w:tab w:val="num" w:pos="2160"/>
      </w:tabs>
      <w:ind w:left="2160"/>
    </w:pPr>
  </w:style>
  <w:style w:type="paragraph" w:styleId="Caption">
    <w:name w:val="caption"/>
    <w:basedOn w:val="Normal"/>
    <w:next w:val="Normal"/>
    <w:qFormat/>
    <w:rsid w:val="00AA0182"/>
    <w:pPr>
      <w:widowControl w:val="0"/>
      <w:spacing w:before="120" w:after="120" w:line="240" w:lineRule="atLeast"/>
      <w:ind w:right="115"/>
    </w:pPr>
    <w:rPr>
      <w:rFonts w:ascii="Arial" w:hAnsi="Arial"/>
      <w:b/>
      <w:sz w:val="20"/>
      <w:szCs w:val="20"/>
      <w:lang w:val="en-US" w:eastAsia="en-US"/>
    </w:rPr>
  </w:style>
  <w:style w:type="paragraph" w:styleId="Closing">
    <w:name w:val="Closing"/>
    <w:basedOn w:val="Normal"/>
    <w:rsid w:val="00AA0182"/>
    <w:pPr>
      <w:widowControl w:val="0"/>
      <w:spacing w:before="26" w:after="240" w:line="240" w:lineRule="atLeast"/>
      <w:ind w:left="4320" w:right="115"/>
    </w:pPr>
    <w:rPr>
      <w:rFonts w:ascii="Arial" w:hAnsi="Arial"/>
      <w:sz w:val="20"/>
      <w:szCs w:val="20"/>
      <w:lang w:val="en-US" w:eastAsia="en-US"/>
    </w:rPr>
  </w:style>
  <w:style w:type="paragraph" w:customStyle="1" w:styleId="coverart">
    <w:name w:val="coverart"/>
    <w:next w:val="Normal"/>
    <w:rsid w:val="00AA0182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AA0182"/>
    <w:pPr>
      <w:widowControl w:val="0"/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EndnoteText">
    <w:name w:val="endnote text"/>
    <w:basedOn w:val="Normal"/>
    <w:semiHidden/>
    <w:rsid w:val="00AA0182"/>
  </w:style>
  <w:style w:type="paragraph" w:styleId="EnvelopeAddress">
    <w:name w:val="envelope address"/>
    <w:basedOn w:val="Normal"/>
    <w:rsid w:val="00AA0182"/>
    <w:pPr>
      <w:framePr w:w="7920" w:h="1980" w:hRule="exact" w:hSpace="180" w:wrap="auto" w:hAnchor="page" w:xAlign="center" w:yAlign="bottom"/>
      <w:widowControl w:val="0"/>
      <w:spacing w:before="26" w:after="240" w:line="240" w:lineRule="atLeast"/>
      <w:ind w:left="2880" w:right="115"/>
    </w:pPr>
    <w:rPr>
      <w:rFonts w:ascii="Arial" w:hAnsi="Arial"/>
      <w:szCs w:val="20"/>
      <w:lang w:val="en-US" w:eastAsia="en-US"/>
    </w:rPr>
  </w:style>
  <w:style w:type="paragraph" w:styleId="EnvelopeReturn">
    <w:name w:val="envelope return"/>
    <w:basedOn w:val="Normal"/>
    <w:rsid w:val="00AA0182"/>
    <w:pPr>
      <w:widowControl w:val="0"/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character" w:styleId="FootnoteReference">
    <w:name w:val="footnote reference"/>
    <w:basedOn w:val="DefaultParagraphFont"/>
    <w:semiHidden/>
    <w:rsid w:val="00AA0182"/>
    <w:rPr>
      <w:vertAlign w:val="superscript"/>
    </w:rPr>
  </w:style>
  <w:style w:type="paragraph" w:styleId="FootnoteText">
    <w:name w:val="footnote text"/>
    <w:basedOn w:val="Normal"/>
    <w:semiHidden/>
    <w:rsid w:val="00AA0182"/>
  </w:style>
  <w:style w:type="paragraph" w:styleId="Index1">
    <w:name w:val="index 1"/>
    <w:basedOn w:val="Normal"/>
    <w:next w:val="Normal"/>
    <w:autoRedefine/>
    <w:semiHidden/>
    <w:rsid w:val="00AA0182"/>
    <w:pPr>
      <w:widowControl w:val="0"/>
      <w:spacing w:before="26" w:after="240" w:line="240" w:lineRule="atLeast"/>
      <w:ind w:left="200" w:right="115" w:hanging="200"/>
    </w:pPr>
    <w:rPr>
      <w:rFonts w:ascii="Arial" w:hAnsi="Arial"/>
      <w:sz w:val="20"/>
      <w:szCs w:val="20"/>
      <w:lang w:val="en-US" w:eastAsia="en-US"/>
    </w:rPr>
  </w:style>
  <w:style w:type="paragraph" w:styleId="Index2">
    <w:name w:val="index 2"/>
    <w:basedOn w:val="Normal"/>
    <w:next w:val="Normal"/>
    <w:autoRedefine/>
    <w:semiHidden/>
    <w:rsid w:val="00AA018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AA018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AA018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AA018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AA018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AA018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AA018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AA018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AA0182"/>
    <w:rPr>
      <w:b/>
    </w:rPr>
  </w:style>
  <w:style w:type="paragraph" w:styleId="List">
    <w:name w:val="List"/>
    <w:basedOn w:val="Normal"/>
    <w:rsid w:val="00AA0182"/>
    <w:pPr>
      <w:widowControl w:val="0"/>
      <w:spacing w:before="26" w:after="240" w:line="240" w:lineRule="atLeast"/>
      <w:ind w:left="360" w:right="115" w:hanging="360"/>
    </w:pPr>
    <w:rPr>
      <w:rFonts w:ascii="Arial" w:hAnsi="Arial"/>
      <w:sz w:val="20"/>
      <w:szCs w:val="20"/>
      <w:lang w:val="en-US" w:eastAsia="en-US"/>
    </w:rPr>
  </w:style>
  <w:style w:type="paragraph" w:customStyle="1" w:styleId="List1">
    <w:name w:val="List1"/>
    <w:basedOn w:val="Normal"/>
    <w:rsid w:val="00AA0182"/>
    <w:pPr>
      <w:widowControl w:val="0"/>
      <w:spacing w:before="26" w:after="120" w:line="240" w:lineRule="atLeast"/>
      <w:ind w:left="360" w:right="115" w:hanging="360"/>
    </w:pPr>
    <w:rPr>
      <w:rFonts w:ascii="Arial" w:hAnsi="Arial"/>
      <w:sz w:val="20"/>
      <w:szCs w:val="20"/>
      <w:lang w:val="en-US" w:eastAsia="en-US"/>
    </w:rPr>
  </w:style>
  <w:style w:type="paragraph" w:styleId="List2">
    <w:name w:val="List 2"/>
    <w:basedOn w:val="Normal"/>
    <w:rsid w:val="00AA0182"/>
    <w:pPr>
      <w:widowControl w:val="0"/>
      <w:spacing w:before="26" w:after="240" w:line="240" w:lineRule="atLeast"/>
      <w:ind w:left="720" w:right="115" w:hanging="360"/>
    </w:pPr>
    <w:rPr>
      <w:rFonts w:ascii="Arial" w:hAnsi="Arial"/>
      <w:sz w:val="20"/>
      <w:szCs w:val="20"/>
      <w:lang w:val="en-US" w:eastAsia="en-US"/>
    </w:rPr>
  </w:style>
  <w:style w:type="paragraph" w:styleId="List3">
    <w:name w:val="List 3"/>
    <w:basedOn w:val="Normal"/>
    <w:rsid w:val="00AA0182"/>
    <w:pPr>
      <w:widowControl w:val="0"/>
      <w:spacing w:before="26" w:after="240" w:line="240" w:lineRule="atLeast"/>
      <w:ind w:left="1080" w:right="115" w:hanging="360"/>
    </w:pPr>
    <w:rPr>
      <w:rFonts w:ascii="Arial" w:hAnsi="Arial"/>
      <w:sz w:val="20"/>
      <w:szCs w:val="20"/>
      <w:lang w:val="en-US" w:eastAsia="en-US"/>
    </w:rPr>
  </w:style>
  <w:style w:type="paragraph" w:styleId="List4">
    <w:name w:val="List 4"/>
    <w:basedOn w:val="Normal"/>
    <w:rsid w:val="00AA0182"/>
    <w:pPr>
      <w:widowControl w:val="0"/>
      <w:spacing w:before="26" w:after="240" w:line="240" w:lineRule="atLeast"/>
      <w:ind w:left="1440" w:right="115" w:hanging="360"/>
    </w:pPr>
    <w:rPr>
      <w:rFonts w:ascii="Arial" w:hAnsi="Arial"/>
      <w:sz w:val="20"/>
      <w:szCs w:val="20"/>
      <w:lang w:val="en-US" w:eastAsia="en-US"/>
    </w:rPr>
  </w:style>
  <w:style w:type="paragraph" w:styleId="List5">
    <w:name w:val="List 5"/>
    <w:basedOn w:val="Normal"/>
    <w:rsid w:val="00AA0182"/>
    <w:pPr>
      <w:widowControl w:val="0"/>
      <w:spacing w:before="26" w:after="240" w:line="240" w:lineRule="atLeast"/>
      <w:ind w:left="1800" w:right="115" w:hanging="360"/>
    </w:pPr>
    <w:rPr>
      <w:rFonts w:ascii="Arial" w:hAnsi="Arial"/>
      <w:sz w:val="20"/>
      <w:szCs w:val="20"/>
      <w:lang w:val="en-US" w:eastAsia="en-US"/>
    </w:rPr>
  </w:style>
  <w:style w:type="paragraph" w:styleId="ListBullet">
    <w:name w:val="List Bullet"/>
    <w:basedOn w:val="Normal"/>
    <w:autoRedefine/>
    <w:rsid w:val="00AA0182"/>
    <w:pPr>
      <w:widowControl w:val="0"/>
      <w:numPr>
        <w:numId w:val="3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Bullet2">
    <w:name w:val="List Bullet 2"/>
    <w:basedOn w:val="Normal"/>
    <w:autoRedefine/>
    <w:rsid w:val="00AA0182"/>
    <w:pPr>
      <w:widowControl w:val="0"/>
      <w:numPr>
        <w:numId w:val="4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Bullet3">
    <w:name w:val="List Bullet 3"/>
    <w:basedOn w:val="Normal"/>
    <w:autoRedefine/>
    <w:rsid w:val="00AA0182"/>
    <w:pPr>
      <w:widowControl w:val="0"/>
      <w:numPr>
        <w:numId w:val="5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Bullet4">
    <w:name w:val="List Bullet 4"/>
    <w:basedOn w:val="Normal"/>
    <w:autoRedefine/>
    <w:rsid w:val="00AA0182"/>
    <w:pPr>
      <w:widowControl w:val="0"/>
      <w:numPr>
        <w:numId w:val="6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Bullet5">
    <w:name w:val="List Bullet 5"/>
    <w:basedOn w:val="Normal"/>
    <w:autoRedefine/>
    <w:rsid w:val="00AA0182"/>
    <w:pPr>
      <w:widowControl w:val="0"/>
      <w:numPr>
        <w:numId w:val="7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Continue">
    <w:name w:val="List Continue"/>
    <w:basedOn w:val="Normal"/>
    <w:rsid w:val="00AA0182"/>
    <w:pPr>
      <w:widowControl w:val="0"/>
      <w:spacing w:before="26" w:after="120" w:line="240" w:lineRule="atLeast"/>
      <w:ind w:left="360" w:right="115"/>
    </w:pPr>
    <w:rPr>
      <w:rFonts w:ascii="Arial" w:hAnsi="Arial"/>
      <w:sz w:val="20"/>
      <w:szCs w:val="20"/>
      <w:lang w:val="en-US" w:eastAsia="en-US"/>
    </w:rPr>
  </w:style>
  <w:style w:type="paragraph" w:styleId="ListContinue2">
    <w:name w:val="List Continue 2"/>
    <w:basedOn w:val="Normal"/>
    <w:rsid w:val="00AA0182"/>
    <w:pPr>
      <w:widowControl w:val="0"/>
      <w:spacing w:before="26" w:after="120" w:line="240" w:lineRule="atLeast"/>
      <w:ind w:left="720" w:right="115"/>
    </w:pPr>
    <w:rPr>
      <w:rFonts w:ascii="Arial" w:hAnsi="Arial"/>
      <w:sz w:val="20"/>
      <w:szCs w:val="20"/>
      <w:lang w:val="en-US" w:eastAsia="en-US"/>
    </w:rPr>
  </w:style>
  <w:style w:type="paragraph" w:styleId="ListContinue3">
    <w:name w:val="List Continue 3"/>
    <w:basedOn w:val="Normal"/>
    <w:rsid w:val="00AA0182"/>
    <w:pPr>
      <w:widowControl w:val="0"/>
      <w:spacing w:before="26" w:after="120" w:line="240" w:lineRule="atLeast"/>
      <w:ind w:left="1080" w:right="115"/>
    </w:pPr>
    <w:rPr>
      <w:rFonts w:ascii="Arial" w:hAnsi="Arial"/>
      <w:sz w:val="20"/>
      <w:szCs w:val="20"/>
      <w:lang w:val="en-US" w:eastAsia="en-US"/>
    </w:rPr>
  </w:style>
  <w:style w:type="paragraph" w:styleId="ListContinue4">
    <w:name w:val="List Continue 4"/>
    <w:basedOn w:val="Normal"/>
    <w:rsid w:val="00AA0182"/>
    <w:pPr>
      <w:widowControl w:val="0"/>
      <w:spacing w:before="26" w:after="120" w:line="240" w:lineRule="atLeast"/>
      <w:ind w:left="1440" w:right="115"/>
    </w:pPr>
    <w:rPr>
      <w:rFonts w:ascii="Arial" w:hAnsi="Arial"/>
      <w:sz w:val="20"/>
      <w:szCs w:val="20"/>
      <w:lang w:val="en-US" w:eastAsia="en-US"/>
    </w:rPr>
  </w:style>
  <w:style w:type="paragraph" w:styleId="ListContinue5">
    <w:name w:val="List Continue 5"/>
    <w:basedOn w:val="Normal"/>
    <w:rsid w:val="00AA0182"/>
    <w:pPr>
      <w:widowControl w:val="0"/>
      <w:spacing w:before="26" w:after="120" w:line="240" w:lineRule="atLeast"/>
      <w:ind w:left="1800" w:right="115"/>
    </w:pPr>
    <w:rPr>
      <w:rFonts w:ascii="Arial" w:hAnsi="Arial"/>
      <w:sz w:val="20"/>
      <w:szCs w:val="20"/>
      <w:lang w:val="en-US" w:eastAsia="en-US"/>
    </w:rPr>
  </w:style>
  <w:style w:type="paragraph" w:styleId="ListNumber">
    <w:name w:val="List Number"/>
    <w:basedOn w:val="Normal"/>
    <w:rsid w:val="00AA0182"/>
    <w:pPr>
      <w:widowControl w:val="0"/>
      <w:numPr>
        <w:numId w:val="8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Number2">
    <w:name w:val="List Number 2"/>
    <w:basedOn w:val="Normal"/>
    <w:rsid w:val="00AA0182"/>
    <w:pPr>
      <w:widowControl w:val="0"/>
      <w:numPr>
        <w:numId w:val="9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Number3">
    <w:name w:val="List Number 3"/>
    <w:basedOn w:val="Normal"/>
    <w:rsid w:val="00AA0182"/>
    <w:pPr>
      <w:widowControl w:val="0"/>
      <w:numPr>
        <w:numId w:val="10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Number4">
    <w:name w:val="List Number 4"/>
    <w:basedOn w:val="Normal"/>
    <w:rsid w:val="00AA0182"/>
    <w:pPr>
      <w:widowControl w:val="0"/>
      <w:numPr>
        <w:numId w:val="11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Number5">
    <w:name w:val="List Number 5"/>
    <w:basedOn w:val="Normal"/>
    <w:rsid w:val="00AA0182"/>
    <w:pPr>
      <w:widowControl w:val="0"/>
      <w:numPr>
        <w:numId w:val="12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MacroText">
    <w:name w:val="macro"/>
    <w:semiHidden/>
    <w:rsid w:val="00AA0182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AA0182"/>
    <w:pPr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26" w:after="240" w:line="240" w:lineRule="atLeast"/>
      <w:ind w:left="1080" w:right="115" w:hanging="1080"/>
    </w:pPr>
    <w:rPr>
      <w:rFonts w:ascii="Arial" w:hAnsi="Arial"/>
      <w:szCs w:val="20"/>
      <w:lang w:val="en-US" w:eastAsia="en-US"/>
    </w:rPr>
  </w:style>
  <w:style w:type="paragraph" w:styleId="NormalIndent">
    <w:name w:val="Normal Indent"/>
    <w:basedOn w:val="Normal"/>
    <w:rsid w:val="00AA0182"/>
    <w:pPr>
      <w:widowControl w:val="0"/>
      <w:spacing w:before="26" w:after="240" w:line="240" w:lineRule="atLeast"/>
      <w:ind w:left="720" w:right="115"/>
    </w:pPr>
    <w:rPr>
      <w:rFonts w:ascii="Arial" w:hAnsi="Arial"/>
      <w:sz w:val="20"/>
      <w:szCs w:val="20"/>
      <w:lang w:val="en-US" w:eastAsia="en-US"/>
    </w:rPr>
  </w:style>
  <w:style w:type="paragraph" w:styleId="NoteHeading">
    <w:name w:val="Note Heading"/>
    <w:basedOn w:val="Normal"/>
    <w:next w:val="Normal"/>
    <w:rsid w:val="00AA0182"/>
    <w:pPr>
      <w:widowControl w:val="0"/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PlainText">
    <w:name w:val="Plain Text"/>
    <w:basedOn w:val="Normal"/>
    <w:rsid w:val="00AA0182"/>
    <w:pPr>
      <w:widowControl w:val="0"/>
      <w:spacing w:before="26" w:after="240" w:line="240" w:lineRule="atLeast"/>
      <w:ind w:right="115"/>
    </w:pPr>
    <w:rPr>
      <w:rFonts w:ascii="Courier New" w:hAnsi="Courier New"/>
      <w:sz w:val="20"/>
      <w:szCs w:val="20"/>
      <w:lang w:val="en-US" w:eastAsia="en-US"/>
    </w:rPr>
  </w:style>
  <w:style w:type="paragraph" w:styleId="Salutation">
    <w:name w:val="Salutation"/>
    <w:basedOn w:val="Normal"/>
    <w:next w:val="Normal"/>
    <w:rsid w:val="00AA0182"/>
    <w:pPr>
      <w:widowControl w:val="0"/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Signature">
    <w:name w:val="Signature"/>
    <w:basedOn w:val="Normal"/>
    <w:rsid w:val="00AA0182"/>
    <w:pPr>
      <w:widowControl w:val="0"/>
      <w:spacing w:before="26" w:after="240" w:line="240" w:lineRule="atLeast"/>
      <w:ind w:left="4320" w:right="115"/>
    </w:pPr>
    <w:rPr>
      <w:rFonts w:ascii="Arial" w:hAnsi="Arial"/>
      <w:sz w:val="20"/>
      <w:szCs w:val="20"/>
      <w:lang w:val="en-US" w:eastAsia="en-US"/>
    </w:rPr>
  </w:style>
  <w:style w:type="paragraph" w:customStyle="1" w:styleId="Style3">
    <w:name w:val="Style3"/>
    <w:rsid w:val="00AA0182"/>
    <w:rPr>
      <w:rFonts w:ascii="Arial" w:hAnsi="Arial"/>
      <w:noProof/>
    </w:rPr>
  </w:style>
  <w:style w:type="paragraph" w:styleId="Subtitle">
    <w:name w:val="Subtitle"/>
    <w:basedOn w:val="Normal"/>
    <w:qFormat/>
    <w:rsid w:val="00AA0182"/>
    <w:pPr>
      <w:widowControl w:val="0"/>
      <w:spacing w:before="26" w:after="60" w:line="240" w:lineRule="atLeast"/>
      <w:ind w:right="115"/>
      <w:jc w:val="center"/>
      <w:outlineLvl w:val="1"/>
    </w:pPr>
    <w:rPr>
      <w:rFonts w:ascii="Arial" w:hAnsi="Arial"/>
      <w:szCs w:val="20"/>
      <w:lang w:val="en-US" w:eastAsia="en-US"/>
    </w:rPr>
  </w:style>
  <w:style w:type="paragraph" w:styleId="TableofAuthorities">
    <w:name w:val="table of authorities"/>
    <w:basedOn w:val="Normal"/>
    <w:next w:val="Normal"/>
    <w:semiHidden/>
    <w:rsid w:val="00AA0182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AA0182"/>
    <w:pPr>
      <w:ind w:left="400" w:hanging="400"/>
    </w:pPr>
  </w:style>
  <w:style w:type="paragraph" w:customStyle="1" w:styleId="tabletext">
    <w:name w:val="table_text"/>
    <w:basedOn w:val="Normal"/>
    <w:rsid w:val="00AA0182"/>
    <w:pPr>
      <w:spacing w:before="40" w:after="40"/>
      <w:ind w:left="-18" w:firstLine="18"/>
    </w:pPr>
    <w:rPr>
      <w:rFonts w:ascii="Arial" w:hAnsi="Arial"/>
      <w:color w:val="000000"/>
      <w:sz w:val="18"/>
      <w:szCs w:val="20"/>
      <w:lang w:val="en-US" w:eastAsia="en-US"/>
    </w:rPr>
  </w:style>
  <w:style w:type="paragraph" w:customStyle="1" w:styleId="tabletext0">
    <w:name w:val="tabletext"/>
    <w:basedOn w:val="Bodytext"/>
    <w:rsid w:val="00AA0182"/>
    <w:pPr>
      <w:spacing w:after="26"/>
    </w:pPr>
    <w:rPr>
      <w:iCs/>
    </w:rPr>
  </w:style>
  <w:style w:type="paragraph" w:customStyle="1" w:styleId="tablehead">
    <w:name w:val="tablehead"/>
    <w:basedOn w:val="tabletext0"/>
    <w:rsid w:val="00AA0182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AA0182"/>
    <w:pPr>
      <w:widowControl w:val="0"/>
      <w:spacing w:before="240" w:after="60" w:line="240" w:lineRule="atLeast"/>
      <w:ind w:right="115"/>
      <w:jc w:val="center"/>
      <w:outlineLvl w:val="0"/>
    </w:pPr>
    <w:rPr>
      <w:rFonts w:ascii="Arial" w:hAnsi="Arial"/>
      <w:b/>
      <w:kern w:val="28"/>
      <w:sz w:val="32"/>
      <w:szCs w:val="20"/>
      <w:lang w:val="en-US" w:eastAsia="en-US"/>
    </w:rPr>
  </w:style>
  <w:style w:type="paragraph" w:styleId="TOAHeading">
    <w:name w:val="toa heading"/>
    <w:basedOn w:val="Normal"/>
    <w:next w:val="Normal"/>
    <w:semiHidden/>
    <w:rsid w:val="00AA0182"/>
    <w:pPr>
      <w:spacing w:before="120"/>
      <w:jc w:val="center"/>
    </w:pPr>
    <w:rPr>
      <w:b/>
      <w:sz w:val="28"/>
    </w:rPr>
  </w:style>
  <w:style w:type="paragraph" w:customStyle="1" w:styleId="TOChead">
    <w:name w:val="TOChead"/>
    <w:basedOn w:val="Normal"/>
    <w:rsid w:val="00AA0182"/>
    <w:pPr>
      <w:spacing w:line="240" w:lineRule="atLeast"/>
      <w:ind w:right="115"/>
      <w:jc w:val="center"/>
    </w:pPr>
    <w:rPr>
      <w:rFonts w:ascii="Arial" w:hAnsi="Arial"/>
      <w:b/>
      <w:sz w:val="28"/>
      <w:szCs w:val="28"/>
      <w:lang w:val="en-US" w:eastAsia="en-US"/>
    </w:rPr>
  </w:style>
  <w:style w:type="paragraph" w:styleId="BodyText2">
    <w:name w:val="Body Text 2"/>
    <w:basedOn w:val="Normal"/>
    <w:rsid w:val="00AA0182"/>
    <w:pPr>
      <w:widowControl w:val="0"/>
      <w:spacing w:before="26" w:after="240" w:line="240" w:lineRule="atLeast"/>
      <w:ind w:right="115"/>
    </w:pPr>
    <w:rPr>
      <w:rFonts w:ascii="Arial" w:hAnsi="Arial"/>
      <w:b/>
      <w:bCs/>
      <w:sz w:val="20"/>
      <w:szCs w:val="20"/>
      <w:lang w:val="en-US" w:eastAsia="en-US"/>
    </w:rPr>
  </w:style>
  <w:style w:type="paragraph" w:customStyle="1" w:styleId="listlast">
    <w:name w:val="listlast"/>
    <w:basedOn w:val="List1"/>
    <w:next w:val="Normal"/>
    <w:rsid w:val="00AA0182"/>
    <w:pPr>
      <w:widowControl/>
      <w:spacing w:after="240"/>
    </w:pPr>
  </w:style>
  <w:style w:type="paragraph" w:styleId="BalloonText">
    <w:name w:val="Balloon Text"/>
    <w:basedOn w:val="Normal"/>
    <w:semiHidden/>
    <w:rsid w:val="00AA0182"/>
    <w:pPr>
      <w:widowControl w:val="0"/>
      <w:spacing w:before="26" w:after="240" w:line="240" w:lineRule="atLeast"/>
      <w:ind w:right="115"/>
    </w:pPr>
    <w:rPr>
      <w:rFonts w:ascii="Tahoma" w:hAnsi="Tahoma" w:cs="Tahoma"/>
      <w:sz w:val="16"/>
      <w:szCs w:val="16"/>
      <w:lang w:val="en-US" w:eastAsia="en-US"/>
    </w:rPr>
  </w:style>
  <w:style w:type="paragraph" w:styleId="BodyText3">
    <w:name w:val="Body Text 3"/>
    <w:basedOn w:val="Normal"/>
    <w:rsid w:val="00AA0182"/>
    <w:pPr>
      <w:widowControl w:val="0"/>
      <w:spacing w:before="26" w:after="240" w:line="240" w:lineRule="atLeast"/>
      <w:ind w:right="115"/>
      <w:jc w:val="both"/>
    </w:pPr>
    <w:rPr>
      <w:rFonts w:ascii="Arial" w:hAnsi="Arial"/>
      <w:sz w:val="20"/>
      <w:szCs w:val="20"/>
      <w:lang w:val="en-US" w:eastAsia="en-US"/>
    </w:rPr>
  </w:style>
  <w:style w:type="paragraph" w:customStyle="1" w:styleId="BodyText1">
    <w:name w:val="BodyText"/>
    <w:basedOn w:val="Normal"/>
    <w:rsid w:val="00AA0182"/>
    <w:pPr>
      <w:widowControl w:val="0"/>
      <w:spacing w:before="26" w:after="240" w:line="240" w:lineRule="atLeast"/>
      <w:ind w:left="1080" w:right="115"/>
      <w:jc w:val="both"/>
    </w:pPr>
    <w:rPr>
      <w:rFonts w:ascii="Arial" w:hAnsi="Arial"/>
      <w:sz w:val="20"/>
      <w:szCs w:val="20"/>
      <w:lang w:val="en-US" w:eastAsia="en-US"/>
    </w:rPr>
  </w:style>
  <w:style w:type="paragraph" w:customStyle="1" w:styleId="NumberedList">
    <w:name w:val="Numbered List"/>
    <w:basedOn w:val="Body"/>
    <w:rsid w:val="00AA0182"/>
    <w:pPr>
      <w:tabs>
        <w:tab w:val="num" w:pos="1440"/>
      </w:tabs>
      <w:ind w:left="1440" w:hanging="360"/>
    </w:pPr>
  </w:style>
  <w:style w:type="paragraph" w:customStyle="1" w:styleId="Body">
    <w:name w:val="Body"/>
    <w:basedOn w:val="Normal"/>
    <w:rsid w:val="00AA0182"/>
    <w:pPr>
      <w:widowControl w:val="0"/>
      <w:spacing w:before="26" w:after="240" w:line="240" w:lineRule="atLeast"/>
      <w:ind w:left="1080" w:right="115"/>
      <w:jc w:val="both"/>
    </w:pPr>
    <w:rPr>
      <w:rFonts w:ascii="Arial" w:hAnsi="Arial"/>
      <w:sz w:val="20"/>
      <w:szCs w:val="20"/>
      <w:lang w:val="en-US" w:eastAsia="en-US"/>
    </w:rPr>
  </w:style>
  <w:style w:type="paragraph" w:customStyle="1" w:styleId="BulletedList">
    <w:name w:val="Bulleted List"/>
    <w:basedOn w:val="Body"/>
    <w:rsid w:val="00AA0182"/>
    <w:pPr>
      <w:tabs>
        <w:tab w:val="num" w:pos="2160"/>
      </w:tabs>
      <w:spacing w:before="0" w:after="120"/>
      <w:ind w:left="2160" w:hanging="360"/>
    </w:pPr>
  </w:style>
  <w:style w:type="paragraph" w:styleId="HTMLPreformatted">
    <w:name w:val="HTML Preformatted"/>
    <w:basedOn w:val="Normal"/>
    <w:rsid w:val="00AA0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  <w:sz w:val="20"/>
      <w:szCs w:val="20"/>
      <w:lang w:val="en-US" w:eastAsia="en-US"/>
    </w:rPr>
  </w:style>
  <w:style w:type="paragraph" w:customStyle="1" w:styleId="HeaderSecondLine">
    <w:name w:val="HeaderSecondLine"/>
    <w:basedOn w:val="Header"/>
    <w:rsid w:val="00AA0182"/>
    <w:pPr>
      <w:spacing w:before="20"/>
    </w:pPr>
    <w:rPr>
      <w:b/>
    </w:rPr>
  </w:style>
  <w:style w:type="paragraph" w:customStyle="1" w:styleId="Formula10pt">
    <w:name w:val="Formula 10pt"/>
    <w:basedOn w:val="Normal"/>
    <w:next w:val="Normal"/>
    <w:rsid w:val="00AA0182"/>
    <w:pPr>
      <w:widowControl w:val="0"/>
      <w:spacing w:before="26" w:after="240" w:line="240" w:lineRule="atLeast"/>
      <w:ind w:left="360" w:right="115"/>
    </w:pPr>
    <w:rPr>
      <w:sz w:val="20"/>
      <w:szCs w:val="20"/>
      <w:lang w:val="en-US" w:eastAsia="en-US"/>
    </w:rPr>
  </w:style>
  <w:style w:type="table" w:styleId="TableGrid">
    <w:name w:val="Table Grid"/>
    <w:basedOn w:val="TableNormal"/>
    <w:rsid w:val="00AA0182"/>
    <w:pPr>
      <w:widowControl w:val="0"/>
      <w:spacing w:before="26" w:after="240" w:line="240" w:lineRule="atLeast"/>
      <w:ind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972170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0A759A"/>
    <w:pPr>
      <w:widowControl w:val="0"/>
      <w:spacing w:before="26" w:after="240" w:line="240" w:lineRule="atLeast"/>
      <w:ind w:left="720" w:right="115"/>
      <w:contextualSpacing/>
    </w:pPr>
    <w:rPr>
      <w:rFonts w:ascii="Arial" w:hAnsi="Arial"/>
      <w:sz w:val="20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9107E"/>
    <w:rPr>
      <w:rFonts w:ascii="Arial" w:hAnsi="Arial"/>
    </w:rPr>
  </w:style>
  <w:style w:type="character" w:customStyle="1" w:styleId="st">
    <w:name w:val="st"/>
    <w:basedOn w:val="DefaultParagraphFont"/>
    <w:rsid w:val="00815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142595\Desktop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496DEB70E18F46ADCFE8744D6CE3A1" ma:contentTypeVersion="8" ma:contentTypeDescription="Create a new document." ma:contentTypeScope="" ma:versionID="ccfba78f9ac607319b4e2421da47ce70">
  <xsd:schema xmlns:xsd="http://www.w3.org/2001/XMLSchema" xmlns:p="http://schemas.microsoft.com/office/2006/metadata/properties" xmlns:ns2="8c908c72-5b1f-4722-9559-d98bcb4fc39b" targetNamespace="http://schemas.microsoft.com/office/2006/metadata/properties" ma:root="true" ma:fieldsID="fc01c858831e306d9c027629e9708fd6" ns2:_="">
    <xsd:import namespace="8c908c72-5b1f-4722-9559-d98bcb4fc39b"/>
    <xsd:element name="properties">
      <xsd:complexType>
        <xsd:sequence>
          <xsd:element name="documentManagement">
            <xsd:complexType>
              <xsd:all>
                <xsd:element ref="ns2:CountryName"/>
                <xsd:element ref="ns2:VisaType"/>
                <xsd:element ref="ns2:DocumentOrder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8c908c72-5b1f-4722-9559-d98bcb4fc39b" elementFormDefault="qualified">
    <xsd:import namespace="http://schemas.microsoft.com/office/2006/documentManagement/types"/>
    <xsd:element name="CountryName" ma:index="8" ma:displayName="CountryName" ma:list="{6132cce6-8a94-430e-9fc6-69aa823209e5}" ma:internalName="CountryName" ma:readOnly="false" ma:showField="Title">
      <xsd:simpleType>
        <xsd:restriction base="dms:Lookup"/>
      </xsd:simpleType>
    </xsd:element>
    <xsd:element name="VisaType" ma:index="9" ma:displayName="VisaType" ma:list="{6ad58721-ea2d-4030-8f2f-4ccd1445283d}" ma:internalName="VisaType" ma:readOnly="false" ma:showField="Title">
      <xsd:simpleType>
        <xsd:restriction base="dms:Lookup"/>
      </xsd:simpleType>
    </xsd:element>
    <xsd:element name="DocumentOrder" ma:index="10" ma:displayName="DocumentOrder" ma:default="1" ma:format="Dropdown" ma:internalName="DocumentOrder">
      <xsd:simpleType>
        <xsd:restriction base="dms:Choice">
          <xsd:enumeration value="1"/>
          <xsd:enumeration value="2"/>
          <xsd:enumeration value="3"/>
          <xsd:enumeration value="4"/>
          <xsd:enumeration value="5"/>
          <xsd:enumeration value="6"/>
          <xsd:enumeration value="7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CountryName xmlns="8c908c72-5b1f-4722-9559-d98bcb4fc39b">20</CountryName>
    <DocumentOrder xmlns="8c908c72-5b1f-4722-9559-d98bcb4fc39b">5</DocumentOrder>
    <VisaType xmlns="8c908c72-5b1f-4722-9559-d98bcb4fc39b">2</VisaTyp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1D7263-00B1-4E12-BD54-7F0CE9D05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908c72-5b1f-4722-9559-d98bcb4fc39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495F0748-D232-4E15-B6BD-5E3B089AD5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A0EEC8-65C6-4079-AB03-BA280A4E5ADB}">
  <ds:schemaRefs>
    <ds:schemaRef ds:uri="http://schemas.microsoft.com/office/2006/metadata/properties"/>
    <ds:schemaRef ds:uri="8c908c72-5b1f-4722-9559-d98bcb4fc39b"/>
  </ds:schemaRefs>
</ds:datastoreItem>
</file>

<file path=customXml/itemProps4.xml><?xml version="1.0" encoding="utf-8"?>
<ds:datastoreItem xmlns:ds="http://schemas.openxmlformats.org/officeDocument/2006/customXml" ds:itemID="{365C73D6-F9DB-4225-BC0C-7504A4D61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QTQP-TEMPW</Template>
  <TotalTime>0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Format</vt:lpstr>
    </vt:vector>
  </TitlesOfParts>
  <Manager>PEG Head</Manager>
  <Company>Cognizant Technology Solutions India Pvt. Ltd.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Format</dc:title>
  <dc:subject>Resume Format</dc:subject>
  <dc:creator>HCL Technologies Ltd.</dc:creator>
  <cp:lastModifiedBy>B Hemanth</cp:lastModifiedBy>
  <cp:revision>1</cp:revision>
  <cp:lastPrinted>2011-02-16T06:43:00Z</cp:lastPrinted>
  <dcterms:created xsi:type="dcterms:W3CDTF">2019-06-20T10:44:00Z</dcterms:created>
  <dcterms:modified xsi:type="dcterms:W3CDTF">2019-06-20T10:44:00Z</dcterms:modified>
  <cp:category>Immigration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QTQP-TEMPW.dot / 1.0 / 07.02.2007</vt:lpwstr>
  </property>
  <property fmtid="{D5CDD505-2E9C-101B-9397-08002B2CF9AE}" pid="3" name="_DocHome">
    <vt:i4>1720896780</vt:i4>
  </property>
  <property fmtid="{D5CDD505-2E9C-101B-9397-08002B2CF9AE}" pid="4" name="ContentTypeId">
    <vt:lpwstr>0x01010013496DEB70E18F46ADCFE8744D6CE3A1</vt:lpwstr>
  </property>
  <property fmtid="{D5CDD505-2E9C-101B-9397-08002B2CF9AE}" pid="5" name="TitusGUID">
    <vt:lpwstr>830adf0f-f745-40b6-9b44-1136d58f3657</vt:lpwstr>
  </property>
  <property fmtid="{D5CDD505-2E9C-101B-9397-08002B2CF9AE}" pid="6" name="HCLClassification">
    <vt:lpwstr>null</vt:lpwstr>
  </property>
</Properties>
</file>