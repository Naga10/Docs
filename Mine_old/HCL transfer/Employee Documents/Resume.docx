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720" w:type="dxa"/>
        <w:tblInd w:w="94" w:type="dxa"/>
        <w:tblLook w:val="04A0" w:firstRow="1" w:lastRow="0" w:firstColumn="1" w:lastColumn="0" w:noHBand="0" w:noVBand="1"/>
      </w:tblPr>
      <w:tblGrid>
        <w:gridCol w:w="2793"/>
        <w:gridCol w:w="1281"/>
        <w:gridCol w:w="2851"/>
        <w:gridCol w:w="1795"/>
      </w:tblGrid>
      <w:tr w:rsidR="000565C4" w:rsidRPr="000565C4" w14:paraId="6027C830" w14:textId="77777777" w:rsidTr="000565C4">
        <w:trPr>
          <w:trHeight w:val="675"/>
        </w:trPr>
        <w:tc>
          <w:tcPr>
            <w:tcW w:w="87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0BDCF1" w14:textId="77777777" w:rsidR="000565C4" w:rsidRPr="000565C4" w:rsidRDefault="000565C4" w:rsidP="000565C4">
            <w:pPr>
              <w:jc w:val="center"/>
              <w:rPr>
                <w:rFonts w:ascii="Calibri" w:hAnsi="Calibri"/>
                <w:color w:val="000000"/>
                <w:sz w:val="48"/>
                <w:szCs w:val="48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48"/>
                <w:szCs w:val="48"/>
                <w:lang w:val="en-US" w:eastAsia="en-US"/>
              </w:rPr>
              <w:t>Resume</w:t>
            </w:r>
          </w:p>
        </w:tc>
      </w:tr>
      <w:tr w:rsidR="000565C4" w:rsidRPr="000565C4" w14:paraId="4ED11319" w14:textId="77777777" w:rsidTr="000565C4">
        <w:trPr>
          <w:trHeight w:val="67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137D3F1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Name:</w:t>
            </w:r>
          </w:p>
        </w:tc>
        <w:tc>
          <w:tcPr>
            <w:tcW w:w="59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CAC415" w14:textId="4DB95487" w:rsidR="000565C4" w:rsidRPr="000565C4" w:rsidRDefault="005B49CA" w:rsidP="005B49CA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Naga</w:t>
            </w:r>
            <w:r w:rsidR="00AA47E5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Venkata</w:t>
            </w:r>
            <w:r w:rsidR="00AA47E5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Someswara</w:t>
            </w:r>
            <w:proofErr w:type="spellEnd"/>
            <w:r w:rsidR="00AA47E5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Rao Gonaboyina</w:t>
            </w:r>
            <w:r w:rsidR="000565C4"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0565C4" w:rsidRPr="000565C4" w14:paraId="4B99A559" w14:textId="77777777" w:rsidTr="000565C4">
        <w:trPr>
          <w:trHeight w:val="67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5D68C22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Passport No.:</w:t>
            </w:r>
          </w:p>
        </w:tc>
        <w:tc>
          <w:tcPr>
            <w:tcW w:w="5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2CADD53" w14:textId="77777777" w:rsidR="000565C4" w:rsidRPr="000565C4" w:rsidRDefault="0027518C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L4727546</w:t>
            </w:r>
          </w:p>
        </w:tc>
      </w:tr>
      <w:tr w:rsidR="000565C4" w:rsidRPr="000565C4" w14:paraId="02664C3E" w14:textId="77777777" w:rsidTr="000565C4">
        <w:trPr>
          <w:trHeight w:val="67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0692C42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Date of Birth (DD/MM/YYYY):</w:t>
            </w:r>
          </w:p>
        </w:tc>
        <w:tc>
          <w:tcPr>
            <w:tcW w:w="5920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DD3D384" w14:textId="77777777" w:rsidR="000565C4" w:rsidRPr="000565C4" w:rsidRDefault="0027518C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10/06/1993</w:t>
            </w:r>
          </w:p>
        </w:tc>
      </w:tr>
      <w:tr w:rsidR="00D61243" w:rsidRPr="000565C4" w14:paraId="794D6F11" w14:textId="77777777" w:rsidTr="00A3119A">
        <w:trPr>
          <w:trHeight w:val="510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9879F78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Educational Qualification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D9A3C" w14:textId="77777777" w:rsidR="00D61243" w:rsidRPr="000565C4" w:rsidRDefault="00D61243" w:rsidP="000565C4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Course</w:t>
            </w:r>
          </w:p>
        </w:tc>
        <w:tc>
          <w:tcPr>
            <w:tcW w:w="28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2BFE5" w14:textId="77777777" w:rsidR="00D61243" w:rsidRPr="000565C4" w:rsidRDefault="00D61243" w:rsidP="000565C4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Institute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5894B2" w14:textId="77777777" w:rsidR="00D61243" w:rsidRPr="000565C4" w:rsidRDefault="00D61243" w:rsidP="000565C4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Year of Passing</w:t>
            </w:r>
          </w:p>
        </w:tc>
      </w:tr>
      <w:tr w:rsidR="00D61243" w:rsidRPr="000565C4" w14:paraId="5E311C16" w14:textId="77777777" w:rsidTr="00825C5F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AAC980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103BF" w14:textId="77777777" w:rsidR="00D61243" w:rsidRPr="000565C4" w:rsidRDefault="00D61243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  <w:r w:rsidR="0027518C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SSC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9A4D5" w14:textId="77777777" w:rsidR="00D61243" w:rsidRPr="00D61243" w:rsidRDefault="0027518C" w:rsidP="00D6124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Nagarjuna E</w:t>
            </w:r>
            <w:r w:rsidR="001C35FB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.</w:t>
            </w: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M School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354F53" w14:textId="77777777" w:rsidR="00D61243" w:rsidRPr="000565C4" w:rsidRDefault="0027518C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2008</w:t>
            </w:r>
          </w:p>
        </w:tc>
      </w:tr>
      <w:tr w:rsidR="00D61243" w:rsidRPr="000565C4" w14:paraId="682FB8EF" w14:textId="77777777" w:rsidTr="008453D2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0F586D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C01EAB" w14:textId="77777777" w:rsidR="00D61243" w:rsidRPr="000565C4" w:rsidRDefault="0027518C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Intermediate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5747E" w14:textId="77777777" w:rsidR="00D61243" w:rsidRPr="00D61243" w:rsidRDefault="0027518C" w:rsidP="00D6124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Sri Chaitanya Jr college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32CEAD" w14:textId="77777777" w:rsidR="00D61243" w:rsidRPr="000565C4" w:rsidRDefault="0027518C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2010</w:t>
            </w:r>
          </w:p>
        </w:tc>
      </w:tr>
      <w:tr w:rsidR="00D61243" w:rsidRPr="000565C4" w14:paraId="16B9CBAC" w14:textId="77777777" w:rsidTr="005B6CD7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9D68CDB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673D8" w14:textId="77777777" w:rsidR="00D61243" w:rsidRPr="000565C4" w:rsidRDefault="0027518C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B.Tech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6E77B" w14:textId="77777777" w:rsidR="00D61243" w:rsidRPr="00D61243" w:rsidRDefault="0027518C" w:rsidP="00D6124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Amrita Sai Institute of Science &amp; Technology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1B3480" w14:textId="77777777" w:rsidR="00D61243" w:rsidRPr="000565C4" w:rsidRDefault="0027518C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2014</w:t>
            </w:r>
          </w:p>
        </w:tc>
      </w:tr>
      <w:tr w:rsidR="00D61243" w:rsidRPr="000565C4" w14:paraId="4B4A1C3B" w14:textId="77777777" w:rsidTr="00126B48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C74FA9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7FFDB" w14:textId="77777777" w:rsidR="00D61243" w:rsidRPr="000565C4" w:rsidRDefault="00D61243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  <w:r w:rsidR="0027518C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M.S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F38F8" w14:textId="77777777" w:rsidR="00D61243" w:rsidRPr="00D61243" w:rsidRDefault="0027518C" w:rsidP="00D6124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Wright State University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A955B8" w14:textId="77777777" w:rsidR="00D61243" w:rsidRPr="000565C4" w:rsidRDefault="0027518C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2016</w:t>
            </w:r>
          </w:p>
        </w:tc>
      </w:tr>
      <w:tr w:rsidR="00D61243" w:rsidRPr="000565C4" w14:paraId="24C64FA8" w14:textId="77777777" w:rsidTr="007224A0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529D999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DBE70" w14:textId="77777777" w:rsidR="00D61243" w:rsidRPr="000565C4" w:rsidRDefault="00D61243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CFB245" w14:textId="77777777" w:rsidR="00D61243" w:rsidRPr="00D61243" w:rsidRDefault="00D61243" w:rsidP="00D6124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61243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F6C3E7" w14:textId="77777777" w:rsidR="00D61243" w:rsidRPr="000565C4" w:rsidRDefault="00D61243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D61243" w:rsidRPr="000565C4" w14:paraId="3970797C" w14:textId="77777777" w:rsidTr="00960D39">
        <w:trPr>
          <w:trHeight w:val="48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EAB898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893E2" w14:textId="77777777" w:rsidR="00D61243" w:rsidRPr="000565C4" w:rsidRDefault="00D61243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E17D3" w14:textId="77777777" w:rsidR="00D61243" w:rsidRPr="00D61243" w:rsidRDefault="00D61243" w:rsidP="00D61243">
            <w:pPr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61243"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B4C183" w14:textId="77777777" w:rsidR="00D61243" w:rsidRPr="000565C4" w:rsidRDefault="00D61243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0565C4" w:rsidRPr="000565C4" w14:paraId="6502C201" w14:textId="77777777" w:rsidTr="000565C4">
        <w:trPr>
          <w:trHeight w:val="465"/>
        </w:trPr>
        <w:tc>
          <w:tcPr>
            <w:tcW w:w="28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2AF15B0C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 xml:space="preserve">Expertise in Operating System / Tools &amp; Technology / Languages, </w:t>
            </w:r>
            <w:proofErr w:type="spellStart"/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etc</w:t>
            </w:r>
            <w:proofErr w:type="spellEnd"/>
          </w:p>
        </w:tc>
        <w:tc>
          <w:tcPr>
            <w:tcW w:w="5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3E9C67" w14:textId="77777777" w:rsidR="000565C4" w:rsidRPr="000565C4" w:rsidRDefault="00926BED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AA47E5">
              <w:rPr>
                <w:rFonts w:ascii="Calibri" w:hAnsi="Calibri"/>
                <w:bCs/>
                <w:color w:val="000000"/>
                <w:sz w:val="20"/>
                <w:szCs w:val="20"/>
                <w:lang w:val="en-US" w:eastAsia="en-US"/>
              </w:rPr>
              <w:t>C/C++,</w:t>
            </w:r>
            <w:r w:rsidR="00C215B3"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Net Framework, Microsoft SQL Server, HTML, CSS, JavaScript, </w:t>
            </w:r>
          </w:p>
        </w:tc>
      </w:tr>
      <w:tr w:rsidR="000565C4" w:rsidRPr="000565C4" w14:paraId="0C574B33" w14:textId="77777777" w:rsidTr="000565C4">
        <w:trPr>
          <w:trHeight w:val="45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5D98F1C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5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53EA7A" w14:textId="77777777" w:rsidR="000565C4" w:rsidRPr="000565C4" w:rsidRDefault="002A1534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JQuey</w:t>
            </w:r>
            <w:proofErr w:type="spellEnd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, XML, JSON, TFS, Jira, ADO.NET, ASP.NET</w:t>
            </w:r>
          </w:p>
        </w:tc>
      </w:tr>
      <w:tr w:rsidR="000565C4" w:rsidRPr="000565C4" w14:paraId="183B320C" w14:textId="77777777" w:rsidTr="000565C4">
        <w:trPr>
          <w:trHeight w:val="45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BECA731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5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D6B71B" w14:textId="77777777" w:rsidR="000565C4" w:rsidRPr="000565C4" w:rsidRDefault="000565C4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0565C4" w:rsidRPr="000565C4" w14:paraId="203EF0B9" w14:textId="77777777" w:rsidTr="000565C4">
        <w:trPr>
          <w:trHeight w:val="450"/>
        </w:trPr>
        <w:tc>
          <w:tcPr>
            <w:tcW w:w="28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1FBA26B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59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92B538" w14:textId="77777777" w:rsidR="000565C4" w:rsidRPr="000565C4" w:rsidRDefault="000565C4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D61243" w:rsidRPr="000565C4" w14:paraId="39F97863" w14:textId="77777777" w:rsidTr="000565C4">
        <w:trPr>
          <w:trHeight w:val="180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9A5B8B5" w14:textId="77777777" w:rsidR="00D61243" w:rsidRPr="000565C4" w:rsidRDefault="00D61243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 xml:space="preserve">Details of all external certifications </w:t>
            </w:r>
          </w:p>
        </w:tc>
        <w:tc>
          <w:tcPr>
            <w:tcW w:w="59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5ABC6E1" w14:textId="77777777" w:rsidR="00D61243" w:rsidRPr="000565C4" w:rsidRDefault="00D61243" w:rsidP="000565C4">
            <w:pPr>
              <w:jc w:val="center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0565C4" w:rsidRPr="000565C4" w14:paraId="77893F19" w14:textId="77777777" w:rsidTr="000565C4">
        <w:trPr>
          <w:trHeight w:val="180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28C2EDB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Overall Experience</w:t>
            </w:r>
          </w:p>
        </w:tc>
        <w:tc>
          <w:tcPr>
            <w:tcW w:w="59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EE4693" w14:textId="77777777" w:rsidR="00DD398E" w:rsidRPr="000565C4" w:rsidRDefault="00DD398E" w:rsidP="00DD398E">
            <w:pPr>
              <w:jc w:val="both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Having 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3</w:t>
            </w: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+ years of experience in all phases of a project’s life cycle 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i</w:t>
            </w: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ncluding Project Planning,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Analysis, Design, Development, Testing, Implementation and Documentation using AGILE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SCRUM Methodology. Designed and developed web based and windows based applications using ASP.NET 4.5/4, C#,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.NET, ADO.NET, LINQ, MVC 5 , Angular JS,, ASP, IIS, HTML5,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CSS3, JavaScript, </w:t>
            </w:r>
            <w:proofErr w:type="spellStart"/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JQuery</w:t>
            </w:r>
            <w:proofErr w:type="spellEnd"/>
            <w:r w:rsidRPr="00DD398E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, XML, SQL Server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.</w:t>
            </w:r>
          </w:p>
          <w:p w14:paraId="3E164607" w14:textId="77777777" w:rsidR="000565C4" w:rsidRPr="000565C4" w:rsidRDefault="000565C4" w:rsidP="00DD398E">
            <w:pPr>
              <w:jc w:val="both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</w:p>
        </w:tc>
      </w:tr>
    </w:tbl>
    <w:p w14:paraId="6746AA00" w14:textId="77777777" w:rsidR="00F830EE" w:rsidRPr="00F830EE" w:rsidRDefault="00F830EE" w:rsidP="000565C4">
      <w:pPr>
        <w:jc w:val="both"/>
        <w:rPr>
          <w:rFonts w:asciiTheme="minorHAnsi" w:hAnsiTheme="minorHAnsi" w:cs="Arial"/>
          <w:color w:val="002060"/>
          <w:sz w:val="20"/>
          <w:szCs w:val="20"/>
          <w:lang w:val="en-US" w:eastAsia="en-US"/>
        </w:rPr>
      </w:pPr>
    </w:p>
    <w:p w14:paraId="1CF4AF06" w14:textId="77777777" w:rsidR="00F830EE" w:rsidRPr="00F830EE" w:rsidRDefault="00F830EE" w:rsidP="00F830EE">
      <w:pPr>
        <w:pStyle w:val="ListParagraph"/>
        <w:spacing w:before="0" w:after="0" w:line="240" w:lineRule="auto"/>
        <w:ind w:right="1440"/>
        <w:jc w:val="both"/>
        <w:rPr>
          <w:rFonts w:asciiTheme="minorHAnsi" w:hAnsiTheme="minorHAnsi" w:cs="Arial"/>
          <w:color w:val="002060"/>
        </w:rPr>
      </w:pPr>
    </w:p>
    <w:p w14:paraId="71EB37AB" w14:textId="77777777" w:rsidR="000565C4" w:rsidRDefault="000565C4" w:rsidP="00B50E9A">
      <w:pPr>
        <w:ind w:right="1440"/>
        <w:jc w:val="both"/>
        <w:rPr>
          <w:rFonts w:asciiTheme="minorHAnsi" w:hAnsiTheme="minorHAnsi" w:cs="Arial"/>
          <w:color w:val="002060"/>
          <w:sz w:val="20"/>
          <w:szCs w:val="20"/>
        </w:rPr>
      </w:pPr>
    </w:p>
    <w:p w14:paraId="67C387B1" w14:textId="77777777" w:rsidR="002E062F" w:rsidRDefault="002E062F" w:rsidP="00B50E9A">
      <w:pPr>
        <w:ind w:right="1440"/>
        <w:jc w:val="both"/>
        <w:rPr>
          <w:rFonts w:asciiTheme="minorHAnsi" w:hAnsiTheme="minorHAnsi" w:cs="Arial"/>
          <w:color w:val="002060"/>
          <w:sz w:val="20"/>
          <w:szCs w:val="20"/>
        </w:rPr>
      </w:pPr>
    </w:p>
    <w:p w14:paraId="533972C8" w14:textId="77777777" w:rsidR="000565C4" w:rsidRDefault="000565C4" w:rsidP="00B50E9A">
      <w:pPr>
        <w:ind w:right="1440"/>
        <w:jc w:val="both"/>
        <w:rPr>
          <w:rFonts w:asciiTheme="minorHAnsi" w:hAnsiTheme="minorHAnsi" w:cs="Arial"/>
          <w:color w:val="002060"/>
          <w:sz w:val="20"/>
          <w:szCs w:val="20"/>
        </w:rPr>
      </w:pPr>
    </w:p>
    <w:tbl>
      <w:tblPr>
        <w:tblW w:w="8720" w:type="dxa"/>
        <w:tblInd w:w="94" w:type="dxa"/>
        <w:tblLook w:val="04A0" w:firstRow="1" w:lastRow="0" w:firstColumn="1" w:lastColumn="0" w:noHBand="0" w:noVBand="1"/>
      </w:tblPr>
      <w:tblGrid>
        <w:gridCol w:w="2800"/>
        <w:gridCol w:w="4120"/>
        <w:gridCol w:w="1800"/>
      </w:tblGrid>
      <w:tr w:rsidR="000565C4" w:rsidRPr="000565C4" w14:paraId="25ED70FD" w14:textId="77777777" w:rsidTr="000565C4">
        <w:trPr>
          <w:trHeight w:val="585"/>
        </w:trPr>
        <w:tc>
          <w:tcPr>
            <w:tcW w:w="87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F5488F" w14:textId="77777777" w:rsidR="000565C4" w:rsidRPr="000565C4" w:rsidRDefault="000565C4" w:rsidP="000565C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lastRenderedPageBreak/>
              <w:t>Summary of Experience with different Companies</w:t>
            </w:r>
          </w:p>
        </w:tc>
      </w:tr>
      <w:tr w:rsidR="000565C4" w:rsidRPr="000565C4" w14:paraId="57744E84" w14:textId="77777777" w:rsidTr="000565C4">
        <w:trPr>
          <w:trHeight w:val="109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467FD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Employer Name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E612BA" w14:textId="77777777" w:rsidR="000565C4" w:rsidRPr="000565C4" w:rsidRDefault="000565C4" w:rsidP="000565C4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Roles &amp; Responsibilities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693DCA" w14:textId="77777777" w:rsidR="000565C4" w:rsidRPr="000565C4" w:rsidRDefault="000565C4" w:rsidP="000565C4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Tenure of association with the company</w:t>
            </w:r>
          </w:p>
        </w:tc>
      </w:tr>
      <w:tr w:rsidR="000565C4" w:rsidRPr="000565C4" w14:paraId="339A023A" w14:textId="77777777" w:rsidTr="00E11BF2">
        <w:trPr>
          <w:trHeight w:val="184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4F984" w14:textId="77777777" w:rsidR="000565C4" w:rsidRPr="000565C4" w:rsidRDefault="000565C4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  <w:r w:rsidR="00D85C9B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Organization Name: </w:t>
            </w:r>
            <w:proofErr w:type="spellStart"/>
            <w:r w:rsid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SummitWorks</w:t>
            </w:r>
            <w:proofErr w:type="spellEnd"/>
            <w:r w:rsid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="0083449F"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Technologies</w:t>
            </w:r>
            <w:r w:rsid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Inc.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08151572" w14:textId="77777777" w:rsidR="00D85C9B" w:rsidRDefault="00D85C9B" w:rsidP="00E11BF2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</w:p>
          <w:p w14:paraId="2BE47DBF" w14:textId="77777777" w:rsidR="00E11BF2" w:rsidRPr="0083449F" w:rsidRDefault="00E11BF2" w:rsidP="00E11BF2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14:paraId="77B8DF3A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>
              <w:rPr>
                <w:rFonts w:cstheme="minorHAnsi"/>
              </w:rPr>
              <w:t xml:space="preserve">Involved in gathering the business </w:t>
            </w:r>
            <w:r w:rsidRPr="0083449F">
              <w:rPr>
                <w:rFonts w:ascii="Calibri" w:hAnsi="Calibri"/>
                <w:color w:val="000000"/>
              </w:rPr>
              <w:t xml:space="preserve">requirements and wrote detailed design documentation of the project </w:t>
            </w:r>
          </w:p>
          <w:p w14:paraId="0A58A1EB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 xml:space="preserve">Designed the page layout using UI components HTML, CSS, JavaScript, </w:t>
            </w:r>
            <w:proofErr w:type="spellStart"/>
            <w:r w:rsidRPr="0083449F">
              <w:rPr>
                <w:rFonts w:ascii="Calibri" w:hAnsi="Calibri"/>
                <w:color w:val="000000"/>
              </w:rPr>
              <w:t>JQuery</w:t>
            </w:r>
            <w:proofErr w:type="spellEnd"/>
            <w:r w:rsidRPr="0083449F">
              <w:rPr>
                <w:rFonts w:ascii="Calibri" w:hAnsi="Calibri"/>
                <w:color w:val="000000"/>
              </w:rPr>
              <w:t>, JSON and XML</w:t>
            </w:r>
          </w:p>
          <w:p w14:paraId="054872F1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>Validate</w:t>
            </w:r>
            <w:r w:rsidR="00C215B3">
              <w:rPr>
                <w:rFonts w:ascii="Calibri" w:hAnsi="Calibri"/>
                <w:color w:val="000000"/>
              </w:rPr>
              <w:t>d the page by using both client-</w:t>
            </w:r>
            <w:r w:rsidRPr="0083449F">
              <w:rPr>
                <w:rFonts w:ascii="Calibri" w:hAnsi="Calibri"/>
                <w:color w:val="000000"/>
              </w:rPr>
              <w:t xml:space="preserve">side(JavaScript and </w:t>
            </w:r>
            <w:proofErr w:type="spellStart"/>
            <w:r w:rsidRPr="0083449F">
              <w:rPr>
                <w:rFonts w:ascii="Calibri" w:hAnsi="Calibri"/>
                <w:color w:val="000000"/>
              </w:rPr>
              <w:t>JQuery</w:t>
            </w:r>
            <w:proofErr w:type="spellEnd"/>
            <w:r w:rsidRPr="0083449F">
              <w:rPr>
                <w:rFonts w:ascii="Calibri" w:hAnsi="Calibri"/>
                <w:color w:val="000000"/>
              </w:rPr>
              <w:t>) and server side code</w:t>
            </w:r>
          </w:p>
          <w:p w14:paraId="476E2E5D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>Designed the Master pages to give the unique look all over the applications</w:t>
            </w:r>
          </w:p>
          <w:p w14:paraId="68F58312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 xml:space="preserve">Used </w:t>
            </w:r>
            <w:r w:rsidR="00C215B3">
              <w:rPr>
                <w:rFonts w:ascii="Calibri" w:hAnsi="Calibri"/>
                <w:color w:val="000000"/>
              </w:rPr>
              <w:t xml:space="preserve">ADO.Net </w:t>
            </w:r>
            <w:r w:rsidRPr="0083449F">
              <w:rPr>
                <w:rFonts w:ascii="Calibri" w:hAnsi="Calibri"/>
                <w:color w:val="000000"/>
              </w:rPr>
              <w:t>for the connection between the application and data source</w:t>
            </w:r>
          </w:p>
          <w:p w14:paraId="2DB228D9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>Used Team foundation Server for code management reporting, release management capabilities</w:t>
            </w:r>
          </w:p>
          <w:p w14:paraId="26D5E879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 xml:space="preserve">JIRA was used for sprint planning, tracking of the work and managing the agile scrum methodology </w:t>
            </w:r>
          </w:p>
          <w:p w14:paraId="7744230D" w14:textId="77777777" w:rsidR="0083449F" w:rsidRPr="0083449F" w:rsidRDefault="0083449F" w:rsidP="0083449F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>Implemented design patterns like Singleton and Factory Method pattern</w:t>
            </w:r>
          </w:p>
          <w:p w14:paraId="0C01934D" w14:textId="77777777" w:rsidR="0083449F" w:rsidRDefault="0083449F" w:rsidP="0009436C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>Used SQL Server as a database to store and retrieve the data of the application</w:t>
            </w:r>
          </w:p>
          <w:p w14:paraId="337CA1E7" w14:textId="77777777" w:rsidR="00D85C9B" w:rsidRPr="0083449F" w:rsidRDefault="0083449F" w:rsidP="0009436C">
            <w:pPr>
              <w:pStyle w:val="ListParagraph"/>
              <w:widowControl/>
              <w:numPr>
                <w:ilvl w:val="0"/>
                <w:numId w:val="42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hAnsi="Calibri"/>
                <w:color w:val="000000"/>
              </w:rPr>
            </w:pPr>
            <w:r w:rsidRPr="0083449F">
              <w:rPr>
                <w:rFonts w:ascii="Calibri" w:hAnsi="Calibri"/>
                <w:color w:val="000000"/>
              </w:rPr>
              <w:t>Created database Tables, View, Stored Procedures, Functions and Triggers in SQL Server.</w:t>
            </w:r>
          </w:p>
          <w:p w14:paraId="4F5BE5D8" w14:textId="77777777" w:rsidR="00E11BF2" w:rsidRPr="0083449F" w:rsidRDefault="00E11BF2" w:rsidP="00E11BF2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 xml:space="preserve">Tools and Technology used: </w:t>
            </w:r>
          </w:p>
          <w:p w14:paraId="138D81E3" w14:textId="77777777" w:rsidR="0083449F" w:rsidRDefault="0083449F" w:rsidP="0083449F">
            <w:pPr>
              <w:tabs>
                <w:tab w:val="left" w:pos="7290"/>
                <w:tab w:val="left" w:pos="8190"/>
              </w:tabs>
              <w:jc w:val="both"/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.Net Framework, Microsoft SQL Server, HTML, CSS, JavaScript, </w:t>
            </w:r>
            <w:proofErr w:type="spellStart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JQuey</w:t>
            </w:r>
            <w:proofErr w:type="spellEnd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, XML, JSON, TFS, Jira, ADO.NET, ASP.NET</w:t>
            </w:r>
          </w:p>
          <w:p w14:paraId="36BCA2F4" w14:textId="77777777" w:rsidR="00D85C9B" w:rsidRDefault="00D85C9B" w:rsidP="00E11BF2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</w:p>
          <w:p w14:paraId="7DC43B09" w14:textId="77777777" w:rsidR="00E11BF2" w:rsidRPr="000565C4" w:rsidRDefault="00E11BF2" w:rsidP="00E11BF2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Duration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: </w:t>
            </w:r>
            <w:r w:rsidR="0083449F"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Nov 2016 – Oct 2018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19C4A6" w14:textId="77777777" w:rsidR="000565C4" w:rsidRPr="000565C4" w:rsidRDefault="000565C4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  <w:r w:rsid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Oct</w:t>
            </w:r>
            <w:r w:rsidR="0083449F"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2016 – Oct 2018</w:t>
            </w:r>
          </w:p>
        </w:tc>
      </w:tr>
      <w:tr w:rsidR="000565C4" w:rsidRPr="000565C4" w14:paraId="0F2A1DFE" w14:textId="77777777" w:rsidTr="000565C4">
        <w:trPr>
          <w:trHeight w:val="184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43088" w14:textId="77777777" w:rsidR="000565C4" w:rsidRDefault="000565C4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  <w:r w:rsid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Organization Name:</w:t>
            </w:r>
          </w:p>
          <w:p w14:paraId="56D6937E" w14:textId="77777777" w:rsidR="0083449F" w:rsidRPr="000565C4" w:rsidRDefault="0083449F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Boeing Distribution Services Inc.</w:t>
            </w:r>
          </w:p>
        </w:tc>
        <w:tc>
          <w:tcPr>
            <w:tcW w:w="4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E52A8F" w14:textId="77777777" w:rsidR="000565C4" w:rsidRDefault="0083449F" w:rsidP="0083449F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Project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: BSP, CER,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iQMS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 and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Proship</w:t>
            </w:r>
            <w:proofErr w:type="spellEnd"/>
            <w:r w:rsidR="000565C4"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 </w:t>
            </w:r>
          </w:p>
          <w:p w14:paraId="729E64FF" w14:textId="77777777" w:rsidR="0083449F" w:rsidRPr="0083449F" w:rsidRDefault="0083449F" w:rsidP="0083449F">
            <w:pPr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 xml:space="preserve">Roles and responsibilities: </w:t>
            </w:r>
          </w:p>
          <w:p w14:paraId="41957B8E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Uses commands to pull, push or cloning of the code to the repository. </w:t>
            </w:r>
          </w:p>
          <w:p w14:paraId="1EB1D1C7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>Uses access control to restrict the repository access to specific users.</w:t>
            </w:r>
          </w:p>
          <w:p w14:paraId="26C974F2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 Responsible for creating the pages using HTML, CSS, </w:t>
            </w:r>
            <w:proofErr w:type="spellStart"/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>Javascript</w:t>
            </w:r>
            <w:proofErr w:type="spellEnd"/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, </w:t>
            </w:r>
            <w:proofErr w:type="spellStart"/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>Jquery</w:t>
            </w:r>
            <w:proofErr w:type="spellEnd"/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 and Ajax.</w:t>
            </w:r>
          </w:p>
          <w:p w14:paraId="19981D7E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Responsible in writing the server side code using c#, .Net, ASP.Net, MVC </w:t>
            </w:r>
          </w:p>
          <w:p w14:paraId="7BB01960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lastRenderedPageBreak/>
              <w:t xml:space="preserve">Working on relational database concepts. </w:t>
            </w:r>
          </w:p>
          <w:p w14:paraId="2DCA7754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Performing CRUD operations on database using SQL queries. </w:t>
            </w:r>
          </w:p>
          <w:p w14:paraId="4B50AA4E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Having regular meetings with the client to understand the business requirement. </w:t>
            </w:r>
          </w:p>
          <w:p w14:paraId="70A2558A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Designed the high level and low level documents as per the business requirement. </w:t>
            </w:r>
          </w:p>
          <w:p w14:paraId="1EB87BDB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Responsible for receiving incidents and request from end users. </w:t>
            </w:r>
          </w:p>
          <w:p w14:paraId="2674499E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>Analyzing the request and either responding to the end user with a solution or escalating to other IT teams.</w:t>
            </w:r>
          </w:p>
          <w:p w14:paraId="5638E9B2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 xml:space="preserve"> Play a key role to test the integrity of live environment by deploying the correct releases.</w:t>
            </w:r>
          </w:p>
          <w:p w14:paraId="606A2D73" w14:textId="77777777" w:rsidR="0083449F" w:rsidRP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>Involves the application up and running properly in its environment.</w:t>
            </w:r>
          </w:p>
          <w:p w14:paraId="645E822C" w14:textId="77777777" w:rsidR="0083449F" w:rsidRDefault="0083449F" w:rsidP="0083449F">
            <w:pPr>
              <w:pStyle w:val="BodyText0"/>
              <w:widowControl/>
              <w:numPr>
                <w:ilvl w:val="0"/>
                <w:numId w:val="43"/>
              </w:numPr>
              <w:tabs>
                <w:tab w:val="left" w:pos="7290"/>
                <w:tab w:val="left" w:pos="8190"/>
              </w:tabs>
              <w:spacing w:before="0" w:after="0" w:line="240" w:lineRule="auto"/>
              <w:ind w:left="720" w:right="0"/>
              <w:jc w:val="both"/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</w:pPr>
            <w:r w:rsidRPr="0083449F">
              <w:rPr>
                <w:rFonts w:ascii="Calibri" w:eastAsia="Times New Roman" w:hAnsi="Calibri"/>
                <w:b w:val="0"/>
                <w:bCs w:val="0"/>
                <w:color w:val="000000"/>
                <w:sz w:val="20"/>
              </w:rPr>
              <w:t>Involves in designing, building, testing and deploying the new software in the new environment.</w:t>
            </w:r>
          </w:p>
          <w:p w14:paraId="18B4B352" w14:textId="77777777" w:rsidR="0083449F" w:rsidRPr="0083449F" w:rsidRDefault="0083449F" w:rsidP="0083449F">
            <w:pPr>
              <w:pStyle w:val="BodyText0"/>
              <w:widowControl/>
              <w:tabs>
                <w:tab w:val="left" w:pos="7290"/>
                <w:tab w:val="left" w:pos="8190"/>
              </w:tabs>
              <w:spacing w:before="0" w:after="0" w:line="240" w:lineRule="auto"/>
              <w:ind w:right="0"/>
              <w:jc w:val="both"/>
              <w:rPr>
                <w:rFonts w:ascii="Calibri" w:eastAsia="Times New Roman" w:hAnsi="Calibri"/>
                <w:bCs w:val="0"/>
                <w:color w:val="000000"/>
                <w:sz w:val="20"/>
              </w:rPr>
            </w:pPr>
            <w:r w:rsidRPr="0083449F">
              <w:rPr>
                <w:rFonts w:ascii="Calibri" w:hAnsi="Calibri"/>
                <w:color w:val="000000"/>
                <w:sz w:val="20"/>
              </w:rPr>
              <w:t>Tools and Technology used:</w:t>
            </w:r>
          </w:p>
          <w:p w14:paraId="67500264" w14:textId="77777777" w:rsidR="0083449F" w:rsidRPr="0083449F" w:rsidRDefault="0083449F" w:rsidP="0083449F">
            <w:pPr>
              <w:tabs>
                <w:tab w:val="left" w:pos="7290"/>
                <w:tab w:val="left" w:pos="8190"/>
              </w:tabs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.Net, c#, ASP.Net, MVC, Entity Framework, HTML, CSS, </w:t>
            </w:r>
            <w:proofErr w:type="spellStart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Javascript</w:t>
            </w:r>
            <w:proofErr w:type="spellEnd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Jquery</w:t>
            </w:r>
            <w:proofErr w:type="spellEnd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 xml:space="preserve">, Ajax, SQL server, Bit bucket, Ruby on Rails, Mule, Unicorn, </w:t>
            </w:r>
            <w:proofErr w:type="spellStart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Cardex</w:t>
            </w:r>
            <w:proofErr w:type="spellEnd"/>
            <w:r w:rsidRP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, Nginx, ActiveMQ</w:t>
            </w:r>
          </w:p>
          <w:p w14:paraId="0378999D" w14:textId="77777777" w:rsidR="0083449F" w:rsidRDefault="0083449F" w:rsidP="0083449F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</w:p>
          <w:p w14:paraId="44A9C2FF" w14:textId="77777777" w:rsidR="0083449F" w:rsidRPr="000565C4" w:rsidRDefault="0083449F" w:rsidP="0083449F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83449F">
              <w:rPr>
                <w:rFonts w:ascii="Calibri" w:hAnsi="Calibri"/>
                <w:b/>
                <w:color w:val="000000"/>
                <w:sz w:val="20"/>
                <w:szCs w:val="20"/>
                <w:lang w:val="en-US" w:eastAsia="en-US"/>
              </w:rPr>
              <w:t>Duration</w:t>
            </w:r>
            <w: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: Oct 2018 – Present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AA9BDC" w14:textId="77777777" w:rsidR="000565C4" w:rsidRPr="000565C4" w:rsidRDefault="000565C4" w:rsidP="000565C4">
            <w:pPr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</w:pPr>
            <w:r w:rsidRPr="000565C4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lastRenderedPageBreak/>
              <w:t> </w:t>
            </w:r>
            <w:r w:rsidR="0083449F">
              <w:rPr>
                <w:rFonts w:ascii="Calibri" w:hAnsi="Calibri"/>
                <w:color w:val="000000"/>
                <w:sz w:val="20"/>
                <w:szCs w:val="20"/>
                <w:lang w:val="en-US" w:eastAsia="en-US"/>
              </w:rPr>
              <w:t>Oct 2018 - Present</w:t>
            </w:r>
          </w:p>
        </w:tc>
      </w:tr>
    </w:tbl>
    <w:p w14:paraId="5DCD4F4C" w14:textId="77777777" w:rsidR="00DE5FDB" w:rsidRPr="00F830EE" w:rsidRDefault="00DE5FDB" w:rsidP="00DE5FDB">
      <w:pPr>
        <w:jc w:val="both"/>
        <w:rPr>
          <w:rFonts w:asciiTheme="minorHAnsi" w:hAnsiTheme="minorHAnsi"/>
          <w:color w:val="002060"/>
          <w:sz w:val="20"/>
          <w:szCs w:val="20"/>
        </w:rPr>
      </w:pPr>
    </w:p>
    <w:p w14:paraId="2867EF07" w14:textId="77777777" w:rsidR="001D2D71" w:rsidRPr="00F830EE" w:rsidRDefault="001D2D71" w:rsidP="00DE5FDB">
      <w:pPr>
        <w:keepNext/>
        <w:keepLines/>
        <w:autoSpaceDE w:val="0"/>
        <w:autoSpaceDN w:val="0"/>
        <w:adjustRightInd w:val="0"/>
        <w:jc w:val="both"/>
        <w:rPr>
          <w:rFonts w:asciiTheme="minorHAnsi" w:hAnsiTheme="minorHAnsi" w:cs="Arial"/>
          <w:b/>
          <w:color w:val="002060"/>
          <w:sz w:val="20"/>
          <w:szCs w:val="20"/>
          <w:u w:val="single"/>
        </w:rPr>
      </w:pPr>
    </w:p>
    <w:sectPr w:rsidR="001D2D71" w:rsidRPr="00F830EE" w:rsidSect="00581652">
      <w:headerReference w:type="default" r:id="rId8"/>
      <w:pgSz w:w="12240" w:h="15840" w:code="1"/>
      <w:pgMar w:top="720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4599B" w14:textId="77777777" w:rsidR="00B5447B" w:rsidRDefault="00B5447B">
      <w:r>
        <w:separator/>
      </w:r>
    </w:p>
  </w:endnote>
  <w:endnote w:type="continuationSeparator" w:id="0">
    <w:p w14:paraId="500EFD8A" w14:textId="77777777" w:rsidR="00B5447B" w:rsidRDefault="00B54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69476" w14:textId="77777777" w:rsidR="00B5447B" w:rsidRDefault="00B5447B">
      <w:r>
        <w:separator/>
      </w:r>
    </w:p>
  </w:footnote>
  <w:footnote w:type="continuationSeparator" w:id="0">
    <w:p w14:paraId="7D0CD4FB" w14:textId="77777777" w:rsidR="00B5447B" w:rsidRDefault="00B54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EE0CF" w14:textId="77777777" w:rsidR="00182195" w:rsidRDefault="00B5447B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Theme="majorHAnsi" w:eastAsiaTheme="majorEastAsia" w:hAnsiTheme="majorHAnsi" w:cstheme="majorBidi"/>
          <w:b/>
          <w:i/>
          <w:sz w:val="36"/>
          <w:szCs w:val="36"/>
        </w:rPr>
        <w:id w:val="19628735"/>
        <w:docPartObj>
          <w:docPartGallery w:val="Watermarks"/>
          <w:docPartUnique/>
        </w:docPartObj>
      </w:sdtPr>
      <w:sdtEndPr/>
      <w:sdtContent>
        <w:r>
          <w:rPr>
            <w:rFonts w:asciiTheme="majorHAnsi" w:eastAsiaTheme="majorEastAsia" w:hAnsiTheme="majorHAnsi" w:cstheme="majorBidi"/>
            <w:b/>
            <w:i/>
            <w:noProof/>
            <w:sz w:val="36"/>
            <w:szCs w:val="36"/>
            <w:lang w:eastAsia="zh-TW"/>
          </w:rPr>
          <w:pict w14:anchorId="04111B0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645064" o:spid="_x0000_s2089" type="#_x0000_t136" style="position:absolute;left:0;text-align:left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HCL-ISG"/>
              <w10:wrap anchorx="margin" anchory="margin"/>
            </v:shape>
          </w:pict>
        </w:r>
      </w:sdtContent>
    </w:sdt>
  </w:p>
  <w:p w14:paraId="7E233AB0" w14:textId="77777777" w:rsidR="00D01A4B" w:rsidRDefault="00D01A4B" w:rsidP="00581652">
    <w:pPr>
      <w:pStyle w:val="Header"/>
      <w:ind w:right="-18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34B0B4F"/>
    <w:multiLevelType w:val="hybridMultilevel"/>
    <w:tmpl w:val="0E841C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A0719B"/>
    <w:multiLevelType w:val="hybridMultilevel"/>
    <w:tmpl w:val="7A92B9CC"/>
    <w:lvl w:ilvl="0" w:tplc="4224CF9A">
      <w:start w:val="1"/>
      <w:numFmt w:val="bullet"/>
      <w:pStyle w:val="BodyBull2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B2544BF"/>
    <w:multiLevelType w:val="hybridMultilevel"/>
    <w:tmpl w:val="1CB840BE"/>
    <w:lvl w:ilvl="0" w:tplc="2414936C">
      <w:start w:val="1"/>
      <w:numFmt w:val="upp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C1D7447"/>
    <w:multiLevelType w:val="hybridMultilevel"/>
    <w:tmpl w:val="6D2C928C"/>
    <w:lvl w:ilvl="0" w:tplc="2414936C">
      <w:start w:val="1"/>
      <w:numFmt w:val="upp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2B34B9"/>
    <w:multiLevelType w:val="hybridMultilevel"/>
    <w:tmpl w:val="95AA06C6"/>
    <w:lvl w:ilvl="0" w:tplc="CD20FF7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550D36"/>
    <w:multiLevelType w:val="hybridMultilevel"/>
    <w:tmpl w:val="E4B0B034"/>
    <w:lvl w:ilvl="0" w:tplc="360A9876">
      <w:start w:val="1"/>
      <w:numFmt w:val="bullet"/>
      <w:pStyle w:val="BodyBull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3D03A34"/>
    <w:multiLevelType w:val="hybridMultilevel"/>
    <w:tmpl w:val="09F67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0D21BE"/>
    <w:multiLevelType w:val="hybridMultilevel"/>
    <w:tmpl w:val="C0088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6E59A3"/>
    <w:multiLevelType w:val="hybridMultilevel"/>
    <w:tmpl w:val="16E6D334"/>
    <w:lvl w:ilvl="0" w:tplc="60DEB3FC">
      <w:start w:val="1"/>
      <w:numFmt w:val="decimal"/>
      <w:lvlText w:val="QUESTION 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  <w:u w:val="singl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8EA22E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EEC07C7"/>
    <w:multiLevelType w:val="multilevel"/>
    <w:tmpl w:val="DEF27ABA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21" w15:restartNumberingAfterBreak="0">
    <w:nsid w:val="229D1267"/>
    <w:multiLevelType w:val="hybridMultilevel"/>
    <w:tmpl w:val="72A21E18"/>
    <w:lvl w:ilvl="0" w:tplc="24CE3AA8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6537821"/>
    <w:multiLevelType w:val="hybridMultilevel"/>
    <w:tmpl w:val="96364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510290"/>
    <w:multiLevelType w:val="singleLevel"/>
    <w:tmpl w:val="B5087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E2160CD"/>
    <w:multiLevelType w:val="hybridMultilevel"/>
    <w:tmpl w:val="5B18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7B54C4"/>
    <w:multiLevelType w:val="hybridMultilevel"/>
    <w:tmpl w:val="3FFE73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44797A"/>
    <w:multiLevelType w:val="multilevel"/>
    <w:tmpl w:val="038692E4"/>
    <w:lvl w:ilvl="0">
      <w:start w:val="1"/>
      <w:numFmt w:val="decimal"/>
      <w:lvlText w:val="QUESTION 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/>
        <w:i w:val="0"/>
        <w:sz w:val="20"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AC73098"/>
    <w:multiLevelType w:val="hybridMultilevel"/>
    <w:tmpl w:val="D38A0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E7770"/>
    <w:multiLevelType w:val="hybridMultilevel"/>
    <w:tmpl w:val="B208795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426903F3"/>
    <w:multiLevelType w:val="hybridMultilevel"/>
    <w:tmpl w:val="4CFCB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E758D"/>
    <w:multiLevelType w:val="hybridMultilevel"/>
    <w:tmpl w:val="3D6A7ED6"/>
    <w:lvl w:ilvl="0" w:tplc="6CAA4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F14B15"/>
    <w:multiLevelType w:val="hybridMultilevel"/>
    <w:tmpl w:val="4354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50CFF"/>
    <w:multiLevelType w:val="hybridMultilevel"/>
    <w:tmpl w:val="92B6FE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4CE7D12"/>
    <w:multiLevelType w:val="hybridMultilevel"/>
    <w:tmpl w:val="62DAA5E0"/>
    <w:lvl w:ilvl="0" w:tplc="4C76CDA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4" w15:restartNumberingAfterBreak="0">
    <w:nsid w:val="6B3360CA"/>
    <w:multiLevelType w:val="hybridMultilevel"/>
    <w:tmpl w:val="CF1E3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C174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6" w15:restartNumberingAfterBreak="0">
    <w:nsid w:val="7BA83111"/>
    <w:multiLevelType w:val="hybridMultilevel"/>
    <w:tmpl w:val="2BD28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438A1"/>
    <w:multiLevelType w:val="hybridMultilevel"/>
    <w:tmpl w:val="56CC3880"/>
    <w:lvl w:ilvl="0" w:tplc="9232278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7E346E42"/>
    <w:multiLevelType w:val="hybridMultilevel"/>
    <w:tmpl w:val="CDB07064"/>
    <w:lvl w:ilvl="0" w:tplc="8E1A103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7EBE0BE4"/>
    <w:multiLevelType w:val="hybridMultilevel"/>
    <w:tmpl w:val="B240C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38"/>
  </w:num>
  <w:num w:numId="14">
    <w:abstractNumId w:val="35"/>
  </w:num>
  <w:num w:numId="15">
    <w:abstractNumId w:val="20"/>
  </w:num>
  <w:num w:numId="16">
    <w:abstractNumId w:val="21"/>
  </w:num>
  <w:num w:numId="17">
    <w:abstractNumId w:val="20"/>
  </w:num>
  <w:num w:numId="18">
    <w:abstractNumId w:val="37"/>
  </w:num>
  <w:num w:numId="19">
    <w:abstractNumId w:val="33"/>
  </w:num>
  <w:num w:numId="20">
    <w:abstractNumId w:val="19"/>
  </w:num>
  <w:num w:numId="21">
    <w:abstractNumId w:val="25"/>
  </w:num>
  <w:num w:numId="22">
    <w:abstractNumId w:val="32"/>
  </w:num>
  <w:num w:numId="2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3"/>
  </w:num>
  <w:num w:numId="27">
    <w:abstractNumId w:val="15"/>
  </w:num>
  <w:num w:numId="28">
    <w:abstractNumId w:val="34"/>
  </w:num>
  <w:num w:numId="29">
    <w:abstractNumId w:val="36"/>
  </w:num>
  <w:num w:numId="30">
    <w:abstractNumId w:val="30"/>
  </w:num>
  <w:num w:numId="31">
    <w:abstractNumId w:val="31"/>
  </w:num>
  <w:num w:numId="32">
    <w:abstractNumId w:val="11"/>
  </w:num>
  <w:num w:numId="33">
    <w:abstractNumId w:val="22"/>
  </w:num>
  <w:num w:numId="34">
    <w:abstractNumId w:val="28"/>
  </w:num>
  <w:num w:numId="35">
    <w:abstractNumId w:val="20"/>
  </w:num>
  <w:num w:numId="36">
    <w:abstractNumId w:val="18"/>
  </w:num>
  <w:num w:numId="37">
    <w:abstractNumId w:val="24"/>
  </w:num>
  <w:num w:numId="38">
    <w:abstractNumId w:val="17"/>
  </w:num>
  <w:num w:numId="39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40">
    <w:abstractNumId w:val="27"/>
  </w:num>
  <w:num w:numId="41">
    <w:abstractNumId w:val="23"/>
  </w:num>
  <w:num w:numId="42">
    <w:abstractNumId w:val="29"/>
  </w:num>
  <w:num w:numId="43">
    <w:abstractNumId w:val="3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CF6"/>
    <w:rsid w:val="000018B0"/>
    <w:rsid w:val="0000560E"/>
    <w:rsid w:val="000056AD"/>
    <w:rsid w:val="000260D4"/>
    <w:rsid w:val="000370CE"/>
    <w:rsid w:val="00037676"/>
    <w:rsid w:val="0004218A"/>
    <w:rsid w:val="00042D6E"/>
    <w:rsid w:val="0004706A"/>
    <w:rsid w:val="00047AC1"/>
    <w:rsid w:val="000548E1"/>
    <w:rsid w:val="000565C4"/>
    <w:rsid w:val="00062B06"/>
    <w:rsid w:val="000737BF"/>
    <w:rsid w:val="00073EA7"/>
    <w:rsid w:val="000749DD"/>
    <w:rsid w:val="00075EB7"/>
    <w:rsid w:val="00082DDF"/>
    <w:rsid w:val="00086FFB"/>
    <w:rsid w:val="00087C65"/>
    <w:rsid w:val="00091934"/>
    <w:rsid w:val="000A02CD"/>
    <w:rsid w:val="000A759A"/>
    <w:rsid w:val="000B557D"/>
    <w:rsid w:val="000B68C9"/>
    <w:rsid w:val="000C0E02"/>
    <w:rsid w:val="000C2F2A"/>
    <w:rsid w:val="000C61F3"/>
    <w:rsid w:val="000C6C0B"/>
    <w:rsid w:val="000D1411"/>
    <w:rsid w:val="000E3AB3"/>
    <w:rsid w:val="000E4A2A"/>
    <w:rsid w:val="000E5A35"/>
    <w:rsid w:val="000E60B6"/>
    <w:rsid w:val="000F2070"/>
    <w:rsid w:val="000F3321"/>
    <w:rsid w:val="000F3F54"/>
    <w:rsid w:val="000F6165"/>
    <w:rsid w:val="000F6373"/>
    <w:rsid w:val="000F6681"/>
    <w:rsid w:val="000F6FE4"/>
    <w:rsid w:val="000F73DA"/>
    <w:rsid w:val="000F78E6"/>
    <w:rsid w:val="00105E7F"/>
    <w:rsid w:val="00106E5F"/>
    <w:rsid w:val="00117BD8"/>
    <w:rsid w:val="0013181E"/>
    <w:rsid w:val="00133934"/>
    <w:rsid w:val="00141439"/>
    <w:rsid w:val="001453C3"/>
    <w:rsid w:val="00150604"/>
    <w:rsid w:val="00160CED"/>
    <w:rsid w:val="00166724"/>
    <w:rsid w:val="0017467D"/>
    <w:rsid w:val="00182195"/>
    <w:rsid w:val="00196353"/>
    <w:rsid w:val="00197F91"/>
    <w:rsid w:val="001A08C1"/>
    <w:rsid w:val="001B74FC"/>
    <w:rsid w:val="001C2D72"/>
    <w:rsid w:val="001C35FB"/>
    <w:rsid w:val="001D2D71"/>
    <w:rsid w:val="001E0668"/>
    <w:rsid w:val="001F5CB7"/>
    <w:rsid w:val="001F648F"/>
    <w:rsid w:val="00221BC8"/>
    <w:rsid w:val="00237D56"/>
    <w:rsid w:val="00237DC1"/>
    <w:rsid w:val="00243269"/>
    <w:rsid w:val="002505DA"/>
    <w:rsid w:val="0025233C"/>
    <w:rsid w:val="00257B30"/>
    <w:rsid w:val="00261A43"/>
    <w:rsid w:val="00271430"/>
    <w:rsid w:val="0027518C"/>
    <w:rsid w:val="00292893"/>
    <w:rsid w:val="00294B40"/>
    <w:rsid w:val="002A1534"/>
    <w:rsid w:val="002B5ABB"/>
    <w:rsid w:val="002C3229"/>
    <w:rsid w:val="002C7A4C"/>
    <w:rsid w:val="002D4142"/>
    <w:rsid w:val="002D6F00"/>
    <w:rsid w:val="002E0271"/>
    <w:rsid w:val="002E062F"/>
    <w:rsid w:val="002E1CA4"/>
    <w:rsid w:val="002F060C"/>
    <w:rsid w:val="003002EF"/>
    <w:rsid w:val="00326CF9"/>
    <w:rsid w:val="00335A75"/>
    <w:rsid w:val="0034339C"/>
    <w:rsid w:val="00351963"/>
    <w:rsid w:val="003562AF"/>
    <w:rsid w:val="003628CE"/>
    <w:rsid w:val="00363341"/>
    <w:rsid w:val="00363D0C"/>
    <w:rsid w:val="00366118"/>
    <w:rsid w:val="00370404"/>
    <w:rsid w:val="003811AB"/>
    <w:rsid w:val="0038462E"/>
    <w:rsid w:val="003849AF"/>
    <w:rsid w:val="003927E4"/>
    <w:rsid w:val="0039450C"/>
    <w:rsid w:val="0039479B"/>
    <w:rsid w:val="003B3F8F"/>
    <w:rsid w:val="003C428D"/>
    <w:rsid w:val="003D2068"/>
    <w:rsid w:val="003D3E33"/>
    <w:rsid w:val="003D4151"/>
    <w:rsid w:val="003D7163"/>
    <w:rsid w:val="003E2B66"/>
    <w:rsid w:val="003E53F3"/>
    <w:rsid w:val="003E5760"/>
    <w:rsid w:val="003E7845"/>
    <w:rsid w:val="003F07DA"/>
    <w:rsid w:val="003F0FFE"/>
    <w:rsid w:val="003F4442"/>
    <w:rsid w:val="003F4509"/>
    <w:rsid w:val="003F5CF6"/>
    <w:rsid w:val="003F610E"/>
    <w:rsid w:val="00417A6D"/>
    <w:rsid w:val="0042633A"/>
    <w:rsid w:val="004308F9"/>
    <w:rsid w:val="00432D6F"/>
    <w:rsid w:val="00440459"/>
    <w:rsid w:val="00440A9E"/>
    <w:rsid w:val="0044531E"/>
    <w:rsid w:val="00447FD8"/>
    <w:rsid w:val="004576C8"/>
    <w:rsid w:val="0046777A"/>
    <w:rsid w:val="0047319C"/>
    <w:rsid w:val="00473879"/>
    <w:rsid w:val="00474C2E"/>
    <w:rsid w:val="00474DAE"/>
    <w:rsid w:val="00480082"/>
    <w:rsid w:val="004808BA"/>
    <w:rsid w:val="00480E12"/>
    <w:rsid w:val="00485FA5"/>
    <w:rsid w:val="00486FA7"/>
    <w:rsid w:val="004B7DCF"/>
    <w:rsid w:val="004E5044"/>
    <w:rsid w:val="004F4B2C"/>
    <w:rsid w:val="004F6267"/>
    <w:rsid w:val="005000D4"/>
    <w:rsid w:val="00503ADB"/>
    <w:rsid w:val="005105CA"/>
    <w:rsid w:val="00510C43"/>
    <w:rsid w:val="00511845"/>
    <w:rsid w:val="00517C82"/>
    <w:rsid w:val="00521764"/>
    <w:rsid w:val="0052339C"/>
    <w:rsid w:val="00523AF6"/>
    <w:rsid w:val="00531650"/>
    <w:rsid w:val="00534AB7"/>
    <w:rsid w:val="00542DC6"/>
    <w:rsid w:val="00543B78"/>
    <w:rsid w:val="005517FF"/>
    <w:rsid w:val="005611D9"/>
    <w:rsid w:val="00576FB0"/>
    <w:rsid w:val="00581652"/>
    <w:rsid w:val="00581F7F"/>
    <w:rsid w:val="0058208A"/>
    <w:rsid w:val="00584DF5"/>
    <w:rsid w:val="005869FF"/>
    <w:rsid w:val="005928CD"/>
    <w:rsid w:val="005A600A"/>
    <w:rsid w:val="005B2E7F"/>
    <w:rsid w:val="005B49CA"/>
    <w:rsid w:val="005D2A65"/>
    <w:rsid w:val="005D2BB2"/>
    <w:rsid w:val="005D318C"/>
    <w:rsid w:val="005E38DC"/>
    <w:rsid w:val="005E55AB"/>
    <w:rsid w:val="005F292A"/>
    <w:rsid w:val="0060422C"/>
    <w:rsid w:val="006052C3"/>
    <w:rsid w:val="00613AB0"/>
    <w:rsid w:val="00620497"/>
    <w:rsid w:val="006216E3"/>
    <w:rsid w:val="006252BD"/>
    <w:rsid w:val="00633297"/>
    <w:rsid w:val="00640807"/>
    <w:rsid w:val="0064760D"/>
    <w:rsid w:val="00654C7D"/>
    <w:rsid w:val="00657624"/>
    <w:rsid w:val="00667B59"/>
    <w:rsid w:val="00673310"/>
    <w:rsid w:val="006937B0"/>
    <w:rsid w:val="00694C97"/>
    <w:rsid w:val="006966D7"/>
    <w:rsid w:val="006A012F"/>
    <w:rsid w:val="006A01E5"/>
    <w:rsid w:val="006A74D6"/>
    <w:rsid w:val="006C0D79"/>
    <w:rsid w:val="006C5F14"/>
    <w:rsid w:val="006C6D16"/>
    <w:rsid w:val="006C7A8D"/>
    <w:rsid w:val="006D7346"/>
    <w:rsid w:val="006E338C"/>
    <w:rsid w:val="006E5F1C"/>
    <w:rsid w:val="006F7D70"/>
    <w:rsid w:val="00701565"/>
    <w:rsid w:val="0070193C"/>
    <w:rsid w:val="00706655"/>
    <w:rsid w:val="00716DE6"/>
    <w:rsid w:val="00720005"/>
    <w:rsid w:val="00720157"/>
    <w:rsid w:val="00735941"/>
    <w:rsid w:val="00740810"/>
    <w:rsid w:val="00743025"/>
    <w:rsid w:val="007505F3"/>
    <w:rsid w:val="007608F6"/>
    <w:rsid w:val="00767C18"/>
    <w:rsid w:val="00776502"/>
    <w:rsid w:val="00783061"/>
    <w:rsid w:val="007904F8"/>
    <w:rsid w:val="007908F1"/>
    <w:rsid w:val="0079090E"/>
    <w:rsid w:val="00797AA0"/>
    <w:rsid w:val="007A6A10"/>
    <w:rsid w:val="007A78F4"/>
    <w:rsid w:val="007B24FA"/>
    <w:rsid w:val="007B5E74"/>
    <w:rsid w:val="007C01B4"/>
    <w:rsid w:val="007D37E6"/>
    <w:rsid w:val="007D7ACA"/>
    <w:rsid w:val="007F06A3"/>
    <w:rsid w:val="007F4167"/>
    <w:rsid w:val="007F4CF9"/>
    <w:rsid w:val="008002AD"/>
    <w:rsid w:val="00806512"/>
    <w:rsid w:val="008135BA"/>
    <w:rsid w:val="0083449F"/>
    <w:rsid w:val="008357AF"/>
    <w:rsid w:val="00842CF6"/>
    <w:rsid w:val="008470C6"/>
    <w:rsid w:val="008575C5"/>
    <w:rsid w:val="0085761D"/>
    <w:rsid w:val="00870C92"/>
    <w:rsid w:val="008710F5"/>
    <w:rsid w:val="00886FE8"/>
    <w:rsid w:val="00894351"/>
    <w:rsid w:val="008A15D9"/>
    <w:rsid w:val="008B6D1B"/>
    <w:rsid w:val="008C7046"/>
    <w:rsid w:val="008C75EE"/>
    <w:rsid w:val="008D0102"/>
    <w:rsid w:val="008D2855"/>
    <w:rsid w:val="008E441E"/>
    <w:rsid w:val="008F2223"/>
    <w:rsid w:val="00903286"/>
    <w:rsid w:val="0090692F"/>
    <w:rsid w:val="0090765D"/>
    <w:rsid w:val="00916EB8"/>
    <w:rsid w:val="00926BED"/>
    <w:rsid w:val="009416BF"/>
    <w:rsid w:val="00946C30"/>
    <w:rsid w:val="0095288B"/>
    <w:rsid w:val="00956162"/>
    <w:rsid w:val="0095657B"/>
    <w:rsid w:val="00972170"/>
    <w:rsid w:val="00972F1E"/>
    <w:rsid w:val="009822B0"/>
    <w:rsid w:val="00987DB6"/>
    <w:rsid w:val="009B39D0"/>
    <w:rsid w:val="009C3C54"/>
    <w:rsid w:val="009C42E0"/>
    <w:rsid w:val="00A00887"/>
    <w:rsid w:val="00A02739"/>
    <w:rsid w:val="00A02BFC"/>
    <w:rsid w:val="00A0518B"/>
    <w:rsid w:val="00A0765D"/>
    <w:rsid w:val="00A10498"/>
    <w:rsid w:val="00A10ED4"/>
    <w:rsid w:val="00A12927"/>
    <w:rsid w:val="00A1396E"/>
    <w:rsid w:val="00A22D5C"/>
    <w:rsid w:val="00A246B3"/>
    <w:rsid w:val="00A265E9"/>
    <w:rsid w:val="00A309E1"/>
    <w:rsid w:val="00A32A2E"/>
    <w:rsid w:val="00A37D47"/>
    <w:rsid w:val="00A403B5"/>
    <w:rsid w:val="00A43419"/>
    <w:rsid w:val="00A763A4"/>
    <w:rsid w:val="00A804E7"/>
    <w:rsid w:val="00AA0182"/>
    <w:rsid w:val="00AA0F0E"/>
    <w:rsid w:val="00AA47E5"/>
    <w:rsid w:val="00AA6955"/>
    <w:rsid w:val="00AB1A40"/>
    <w:rsid w:val="00AB4829"/>
    <w:rsid w:val="00AB6F52"/>
    <w:rsid w:val="00AC0CA7"/>
    <w:rsid w:val="00AC1676"/>
    <w:rsid w:val="00AC1EAF"/>
    <w:rsid w:val="00AC2DAE"/>
    <w:rsid w:val="00AC3A6B"/>
    <w:rsid w:val="00AD0998"/>
    <w:rsid w:val="00AD3A19"/>
    <w:rsid w:val="00AE6C6C"/>
    <w:rsid w:val="00AF3FD8"/>
    <w:rsid w:val="00AF69DA"/>
    <w:rsid w:val="00AF6BB6"/>
    <w:rsid w:val="00B03E3B"/>
    <w:rsid w:val="00B116A2"/>
    <w:rsid w:val="00B33FD0"/>
    <w:rsid w:val="00B44036"/>
    <w:rsid w:val="00B4525F"/>
    <w:rsid w:val="00B50E9A"/>
    <w:rsid w:val="00B52F47"/>
    <w:rsid w:val="00B5443D"/>
    <w:rsid w:val="00B5447B"/>
    <w:rsid w:val="00B70D92"/>
    <w:rsid w:val="00B76978"/>
    <w:rsid w:val="00B8032F"/>
    <w:rsid w:val="00B81A3D"/>
    <w:rsid w:val="00B87806"/>
    <w:rsid w:val="00B90F22"/>
    <w:rsid w:val="00B9188F"/>
    <w:rsid w:val="00B96311"/>
    <w:rsid w:val="00BA4DC3"/>
    <w:rsid w:val="00BA59A7"/>
    <w:rsid w:val="00BB0322"/>
    <w:rsid w:val="00BC2D2C"/>
    <w:rsid w:val="00BD3764"/>
    <w:rsid w:val="00BD6A6B"/>
    <w:rsid w:val="00BE1BA1"/>
    <w:rsid w:val="00BF5026"/>
    <w:rsid w:val="00C215B3"/>
    <w:rsid w:val="00C320AA"/>
    <w:rsid w:val="00C34872"/>
    <w:rsid w:val="00C3500D"/>
    <w:rsid w:val="00C359F2"/>
    <w:rsid w:val="00C41E8F"/>
    <w:rsid w:val="00C61969"/>
    <w:rsid w:val="00C641F8"/>
    <w:rsid w:val="00C65D78"/>
    <w:rsid w:val="00C71525"/>
    <w:rsid w:val="00C72321"/>
    <w:rsid w:val="00C76FD3"/>
    <w:rsid w:val="00C9107E"/>
    <w:rsid w:val="00CA0084"/>
    <w:rsid w:val="00CB1F3E"/>
    <w:rsid w:val="00CB40C3"/>
    <w:rsid w:val="00CD5233"/>
    <w:rsid w:val="00CE76BA"/>
    <w:rsid w:val="00D01A4B"/>
    <w:rsid w:val="00D04C14"/>
    <w:rsid w:val="00D06B84"/>
    <w:rsid w:val="00D10281"/>
    <w:rsid w:val="00D12342"/>
    <w:rsid w:val="00D12E7D"/>
    <w:rsid w:val="00D14D8F"/>
    <w:rsid w:val="00D168DE"/>
    <w:rsid w:val="00D22A93"/>
    <w:rsid w:val="00D23CBB"/>
    <w:rsid w:val="00D25A75"/>
    <w:rsid w:val="00D2632C"/>
    <w:rsid w:val="00D33EDD"/>
    <w:rsid w:val="00D57D99"/>
    <w:rsid w:val="00D61243"/>
    <w:rsid w:val="00D613FD"/>
    <w:rsid w:val="00D660E9"/>
    <w:rsid w:val="00D73E05"/>
    <w:rsid w:val="00D76FB4"/>
    <w:rsid w:val="00D80939"/>
    <w:rsid w:val="00D8169C"/>
    <w:rsid w:val="00D82233"/>
    <w:rsid w:val="00D835F9"/>
    <w:rsid w:val="00D85C9B"/>
    <w:rsid w:val="00D861FA"/>
    <w:rsid w:val="00D8622B"/>
    <w:rsid w:val="00DA1B58"/>
    <w:rsid w:val="00DA66D2"/>
    <w:rsid w:val="00DB1B3A"/>
    <w:rsid w:val="00DB2D03"/>
    <w:rsid w:val="00DD398E"/>
    <w:rsid w:val="00DD51E4"/>
    <w:rsid w:val="00DE1A65"/>
    <w:rsid w:val="00DE5FDB"/>
    <w:rsid w:val="00DF6232"/>
    <w:rsid w:val="00DF7D5D"/>
    <w:rsid w:val="00E06375"/>
    <w:rsid w:val="00E11BF2"/>
    <w:rsid w:val="00E30884"/>
    <w:rsid w:val="00E30E2C"/>
    <w:rsid w:val="00E31889"/>
    <w:rsid w:val="00E31F2F"/>
    <w:rsid w:val="00E32A7A"/>
    <w:rsid w:val="00E612F0"/>
    <w:rsid w:val="00E63C1F"/>
    <w:rsid w:val="00E75623"/>
    <w:rsid w:val="00E86B95"/>
    <w:rsid w:val="00E86C8F"/>
    <w:rsid w:val="00EA6F6F"/>
    <w:rsid w:val="00EB5846"/>
    <w:rsid w:val="00EB5BD8"/>
    <w:rsid w:val="00EC6DA4"/>
    <w:rsid w:val="00ED0368"/>
    <w:rsid w:val="00ED50FE"/>
    <w:rsid w:val="00EE20AA"/>
    <w:rsid w:val="00EF056D"/>
    <w:rsid w:val="00EF148C"/>
    <w:rsid w:val="00EF550B"/>
    <w:rsid w:val="00F00500"/>
    <w:rsid w:val="00F07486"/>
    <w:rsid w:val="00F11E75"/>
    <w:rsid w:val="00F1514E"/>
    <w:rsid w:val="00F15186"/>
    <w:rsid w:val="00F155E7"/>
    <w:rsid w:val="00F24F24"/>
    <w:rsid w:val="00F2509E"/>
    <w:rsid w:val="00F5090A"/>
    <w:rsid w:val="00F55136"/>
    <w:rsid w:val="00F66B1C"/>
    <w:rsid w:val="00F70CDC"/>
    <w:rsid w:val="00F711DC"/>
    <w:rsid w:val="00F73508"/>
    <w:rsid w:val="00F830EE"/>
    <w:rsid w:val="00F92882"/>
    <w:rsid w:val="00FA349F"/>
    <w:rsid w:val="00FA4424"/>
    <w:rsid w:val="00FA5A3D"/>
    <w:rsid w:val="00FA5C95"/>
    <w:rsid w:val="00FB25A2"/>
    <w:rsid w:val="00FB50F8"/>
    <w:rsid w:val="00FE070D"/>
    <w:rsid w:val="00FE0FE8"/>
    <w:rsid w:val="00FE35E2"/>
    <w:rsid w:val="00FE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0"/>
    <o:shapelayout v:ext="edit">
      <o:idmap v:ext="edit" data="1"/>
    </o:shapelayout>
  </w:shapeDefaults>
  <w:decimalSymbol w:val="."/>
  <w:listSeparator w:val=","/>
  <w14:docId w14:val="01E980B1"/>
  <w15:docId w15:val="{CC7BC44F-5836-4092-B066-A2209121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D71"/>
    <w:rPr>
      <w:sz w:val="24"/>
      <w:szCs w:val="24"/>
      <w:lang w:val="en-GB" w:eastAsia="en-GB"/>
    </w:rPr>
  </w:style>
  <w:style w:type="paragraph" w:styleId="Heading1">
    <w:name w:val="heading 1"/>
    <w:basedOn w:val="Normal"/>
    <w:next w:val="Bodytext"/>
    <w:qFormat/>
    <w:rsid w:val="00AA0182"/>
    <w:pPr>
      <w:keepNext/>
      <w:widowControl w:val="0"/>
      <w:numPr>
        <w:numId w:val="15"/>
      </w:numPr>
      <w:spacing w:before="360" w:after="360" w:line="240" w:lineRule="atLeast"/>
      <w:ind w:right="115"/>
      <w:outlineLvl w:val="0"/>
    </w:pPr>
    <w:rPr>
      <w:rFonts w:ascii="Arial" w:hAnsi="Arial"/>
      <w:b/>
      <w:color w:val="000080"/>
      <w:sz w:val="36"/>
      <w:szCs w:val="20"/>
      <w:lang w:val="en-US" w:eastAsia="en-US"/>
    </w:rPr>
  </w:style>
  <w:style w:type="paragraph" w:styleId="Heading2">
    <w:name w:val="heading 2"/>
    <w:basedOn w:val="Heading1"/>
    <w:next w:val="Normal"/>
    <w:qFormat/>
    <w:rsid w:val="00AA0182"/>
    <w:pPr>
      <w:numPr>
        <w:ilvl w:val="1"/>
      </w:numPr>
      <w:spacing w:before="160" w:after="240"/>
      <w:outlineLvl w:val="1"/>
    </w:pPr>
    <w:rPr>
      <w:color w:val="800080"/>
      <w:sz w:val="32"/>
    </w:rPr>
  </w:style>
  <w:style w:type="paragraph" w:styleId="Heading3">
    <w:name w:val="heading 3"/>
    <w:basedOn w:val="Heading1"/>
    <w:next w:val="Normal"/>
    <w:qFormat/>
    <w:rsid w:val="00AA0182"/>
    <w:pPr>
      <w:numPr>
        <w:ilvl w:val="2"/>
      </w:numPr>
      <w:spacing w:before="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Normal"/>
    <w:qFormat/>
    <w:rsid w:val="00AA0182"/>
    <w:pPr>
      <w:widowControl/>
      <w:numPr>
        <w:ilvl w:val="0"/>
        <w:numId w:val="0"/>
      </w:numPr>
      <w:suppressLineNumbers/>
      <w:spacing w:before="120" w:after="120" w:line="240" w:lineRule="auto"/>
      <w:ind w:left="1080" w:right="0"/>
      <w:outlineLvl w:val="3"/>
    </w:pPr>
    <w:rPr>
      <w:color w:val="333333"/>
      <w:sz w:val="24"/>
    </w:rPr>
  </w:style>
  <w:style w:type="paragraph" w:styleId="Heading5">
    <w:name w:val="heading 5"/>
    <w:basedOn w:val="Normal"/>
    <w:next w:val="Normal"/>
    <w:qFormat/>
    <w:rsid w:val="00AA0182"/>
    <w:pPr>
      <w:keepNext/>
      <w:widowControl w:val="0"/>
      <w:spacing w:line="240" w:lineRule="atLeast"/>
      <w:outlineLvl w:val="4"/>
    </w:pPr>
    <w:rPr>
      <w:rFonts w:ascii="Arial" w:hAnsi="Arial"/>
      <w:b/>
      <w:color w:val="008080"/>
      <w:sz w:val="20"/>
      <w:szCs w:val="20"/>
      <w:lang w:val="en-US" w:eastAsia="en-US"/>
    </w:rPr>
  </w:style>
  <w:style w:type="paragraph" w:styleId="Heading6">
    <w:name w:val="heading 6"/>
    <w:basedOn w:val="Normal"/>
    <w:next w:val="Normal"/>
    <w:qFormat/>
    <w:rsid w:val="00AA0182"/>
    <w:pPr>
      <w:keepNext/>
      <w:widowControl w:val="0"/>
      <w:spacing w:before="26" w:after="120" w:line="240" w:lineRule="atLeast"/>
      <w:ind w:right="115"/>
      <w:outlineLvl w:val="5"/>
    </w:pPr>
    <w:rPr>
      <w:rFonts w:ascii="Arial" w:hAnsi="Arial"/>
      <w:b/>
      <w:color w:val="808080"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qFormat/>
    <w:rsid w:val="00AA0182"/>
    <w:pPr>
      <w:framePr w:hSpace="187" w:wrap="auto" w:vAnchor="text" w:hAnchor="text" w:y="1"/>
      <w:widowControl w:val="0"/>
      <w:spacing w:before="26"/>
      <w:ind w:right="115"/>
      <w:outlineLvl w:val="6"/>
    </w:pPr>
    <w:rPr>
      <w:rFonts w:ascii="Arial" w:hAnsi="Arial"/>
      <w:b/>
      <w:i/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qFormat/>
    <w:rsid w:val="00AA0182"/>
    <w:pPr>
      <w:widowControl w:val="0"/>
      <w:spacing w:before="240" w:after="60" w:line="240" w:lineRule="atLeast"/>
      <w:ind w:right="115"/>
      <w:outlineLvl w:val="7"/>
    </w:pPr>
    <w:rPr>
      <w:rFonts w:ascii="Arial" w:hAnsi="Arial"/>
      <w:i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qFormat/>
    <w:rsid w:val="00AA0182"/>
    <w:pPr>
      <w:widowControl w:val="0"/>
      <w:spacing w:before="240" w:after="60" w:line="240" w:lineRule="atLeast"/>
      <w:ind w:right="115"/>
      <w:outlineLvl w:val="8"/>
    </w:pPr>
    <w:rPr>
      <w:rFonts w:ascii="Arial" w:hAnsi="Arial"/>
      <w:b/>
      <w:i/>
      <w:sz w:val="18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A0182"/>
    <w:pPr>
      <w:widowControl w:val="0"/>
      <w:tabs>
        <w:tab w:val="center" w:pos="4320"/>
        <w:tab w:val="right" w:pos="8640"/>
      </w:tabs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rsid w:val="00AA0182"/>
    <w:pPr>
      <w:widowControl w:val="0"/>
      <w:tabs>
        <w:tab w:val="center" w:pos="4320"/>
        <w:tab w:val="right" w:pos="8640"/>
      </w:tabs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AA0182"/>
  </w:style>
  <w:style w:type="character" w:styleId="Hyperlink">
    <w:name w:val="Hyperlink"/>
    <w:basedOn w:val="DefaultParagraphFont"/>
    <w:rsid w:val="00AA0182"/>
    <w:rPr>
      <w:color w:val="0000FF"/>
      <w:u w:val="single"/>
    </w:rPr>
  </w:style>
  <w:style w:type="paragraph" w:styleId="NormalWeb">
    <w:name w:val="Normal (Web)"/>
    <w:basedOn w:val="Normal"/>
    <w:rsid w:val="00AA0182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 w:eastAsia="en-US"/>
    </w:rPr>
  </w:style>
  <w:style w:type="character" w:styleId="FollowedHyperlink">
    <w:name w:val="FollowedHyperlink"/>
    <w:basedOn w:val="DefaultParagraphFont"/>
    <w:rsid w:val="00AA0182"/>
    <w:rPr>
      <w:color w:val="800080"/>
      <w:u w:val="single"/>
    </w:rPr>
  </w:style>
  <w:style w:type="paragraph" w:styleId="DocumentMap">
    <w:name w:val="Document Map"/>
    <w:basedOn w:val="Normal"/>
    <w:semiHidden/>
    <w:rsid w:val="00AA0182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i/>
      <w:sz w:val="20"/>
      <w:szCs w:val="20"/>
      <w:lang w:val="en-US" w:eastAsia="en-US"/>
    </w:rPr>
  </w:style>
  <w:style w:type="character" w:styleId="CommentReference">
    <w:name w:val="annotation reference"/>
    <w:basedOn w:val="DefaultParagraphFont"/>
    <w:semiHidden/>
    <w:rsid w:val="00AA0182"/>
    <w:rPr>
      <w:sz w:val="16"/>
      <w:szCs w:val="16"/>
    </w:rPr>
  </w:style>
  <w:style w:type="paragraph" w:styleId="CommentText">
    <w:name w:val="annotation text"/>
    <w:basedOn w:val="Normal"/>
    <w:semiHidden/>
    <w:rsid w:val="00AA0182"/>
  </w:style>
  <w:style w:type="paragraph" w:styleId="TOC1">
    <w:name w:val="toc 1"/>
    <w:basedOn w:val="Normal"/>
    <w:next w:val="Normal"/>
    <w:semiHidden/>
    <w:rsid w:val="00AA0182"/>
    <w:pPr>
      <w:widowControl w:val="0"/>
      <w:tabs>
        <w:tab w:val="left" w:pos="600"/>
        <w:tab w:val="right" w:pos="9029"/>
      </w:tabs>
      <w:spacing w:before="120" w:after="120" w:line="240" w:lineRule="atLeast"/>
      <w:ind w:right="115"/>
    </w:pPr>
    <w:rPr>
      <w:rFonts w:ascii="Arial" w:hAnsi="Arial"/>
      <w:b/>
      <w:sz w:val="22"/>
      <w:szCs w:val="20"/>
      <w:lang w:val="en-US" w:eastAsia="en-US"/>
    </w:rPr>
  </w:style>
  <w:style w:type="paragraph" w:styleId="TOC2">
    <w:name w:val="toc 2"/>
    <w:basedOn w:val="Normal"/>
    <w:next w:val="Normal"/>
    <w:semiHidden/>
    <w:rsid w:val="00AA0182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semiHidden/>
    <w:rsid w:val="00AA0182"/>
    <w:pPr>
      <w:tabs>
        <w:tab w:val="right" w:pos="9029"/>
      </w:tabs>
      <w:ind w:left="432"/>
    </w:pPr>
  </w:style>
  <w:style w:type="paragraph" w:styleId="TOC4">
    <w:name w:val="toc 4"/>
    <w:basedOn w:val="Normal"/>
    <w:next w:val="Normal"/>
    <w:semiHidden/>
    <w:rsid w:val="00AA0182"/>
    <w:pPr>
      <w:tabs>
        <w:tab w:val="right" w:pos="9029"/>
      </w:tabs>
      <w:ind w:left="720"/>
    </w:pPr>
    <w:rPr>
      <w:i/>
    </w:rPr>
  </w:style>
  <w:style w:type="paragraph" w:styleId="TOC5">
    <w:name w:val="toc 5"/>
    <w:basedOn w:val="Normal"/>
    <w:next w:val="Normal"/>
    <w:semiHidden/>
    <w:rsid w:val="00AA0182"/>
    <w:pPr>
      <w:tabs>
        <w:tab w:val="right" w:pos="9029"/>
      </w:tabs>
      <w:ind w:left="600"/>
    </w:pPr>
  </w:style>
  <w:style w:type="paragraph" w:styleId="TOC6">
    <w:name w:val="toc 6"/>
    <w:basedOn w:val="Normal"/>
    <w:next w:val="Normal"/>
    <w:semiHidden/>
    <w:rsid w:val="00AA0182"/>
    <w:pPr>
      <w:tabs>
        <w:tab w:val="right" w:pos="9029"/>
      </w:tabs>
      <w:ind w:left="800"/>
    </w:pPr>
  </w:style>
  <w:style w:type="paragraph" w:styleId="TOC7">
    <w:name w:val="toc 7"/>
    <w:basedOn w:val="Normal"/>
    <w:next w:val="Normal"/>
    <w:semiHidden/>
    <w:rsid w:val="00AA0182"/>
    <w:pPr>
      <w:tabs>
        <w:tab w:val="right" w:pos="9029"/>
      </w:tabs>
      <w:ind w:left="1000"/>
    </w:pPr>
  </w:style>
  <w:style w:type="paragraph" w:styleId="TOC8">
    <w:name w:val="toc 8"/>
    <w:basedOn w:val="Normal"/>
    <w:next w:val="Normal"/>
    <w:semiHidden/>
    <w:rsid w:val="00AA0182"/>
    <w:pPr>
      <w:tabs>
        <w:tab w:val="right" w:pos="9029"/>
      </w:tabs>
      <w:ind w:left="1200"/>
    </w:pPr>
  </w:style>
  <w:style w:type="paragraph" w:styleId="TOC9">
    <w:name w:val="toc 9"/>
    <w:basedOn w:val="Normal"/>
    <w:next w:val="Normal"/>
    <w:semiHidden/>
    <w:rsid w:val="00AA0182"/>
    <w:pPr>
      <w:tabs>
        <w:tab w:val="right" w:pos="9029"/>
      </w:tabs>
      <w:ind w:left="1400"/>
    </w:pPr>
  </w:style>
  <w:style w:type="paragraph" w:styleId="BodyText0">
    <w:name w:val="Body Text"/>
    <w:basedOn w:val="Normal"/>
    <w:rsid w:val="00AA0182"/>
    <w:pPr>
      <w:widowControl w:val="0"/>
      <w:spacing w:before="26" w:after="240" w:line="240" w:lineRule="atLeast"/>
      <w:ind w:right="115"/>
      <w:jc w:val="center"/>
    </w:pPr>
    <w:rPr>
      <w:rFonts w:ascii="Arial" w:eastAsia="SimSun" w:hAnsi="Arial"/>
      <w:b/>
      <w:bCs/>
      <w:color w:val="0206B0"/>
      <w:szCs w:val="20"/>
      <w:lang w:val="en-US" w:eastAsia="en-US"/>
    </w:rPr>
  </w:style>
  <w:style w:type="paragraph" w:styleId="BlockText">
    <w:name w:val="Block Text"/>
    <w:basedOn w:val="Normal"/>
    <w:rsid w:val="00AA0182"/>
    <w:pPr>
      <w:widowControl w:val="0"/>
      <w:numPr>
        <w:ilvl w:val="12"/>
      </w:numPr>
      <w:spacing w:before="26" w:after="240" w:line="240" w:lineRule="atLeast"/>
      <w:ind w:left="720" w:right="115"/>
    </w:pPr>
    <w:rPr>
      <w:rFonts w:ascii="Arial" w:hAnsi="Arial"/>
      <w:sz w:val="20"/>
      <w:szCs w:val="20"/>
      <w:lang w:val="en-US" w:eastAsia="en-US"/>
    </w:rPr>
  </w:style>
  <w:style w:type="paragraph" w:styleId="BodyTextFirstIndent">
    <w:name w:val="Body Text First Indent"/>
    <w:basedOn w:val="Normal"/>
    <w:rsid w:val="00AA0182"/>
    <w:pPr>
      <w:widowControl w:val="0"/>
      <w:spacing w:before="26" w:after="120" w:line="240" w:lineRule="atLeast"/>
      <w:ind w:right="115" w:firstLine="210"/>
    </w:pPr>
    <w:rPr>
      <w:rFonts w:ascii="Arial" w:hAnsi="Arial"/>
      <w:sz w:val="20"/>
      <w:szCs w:val="20"/>
      <w:lang w:val="en-US" w:eastAsia="en-US"/>
    </w:rPr>
  </w:style>
  <w:style w:type="paragraph" w:styleId="BodyTextIndent">
    <w:name w:val="Body Text Indent"/>
    <w:basedOn w:val="Normal"/>
    <w:rsid w:val="00AA0182"/>
    <w:pPr>
      <w:widowControl w:val="0"/>
      <w:spacing w:before="4" w:after="240" w:line="240" w:lineRule="atLeast"/>
      <w:ind w:right="144" w:firstLine="720"/>
      <w:jc w:val="both"/>
    </w:pPr>
    <w:rPr>
      <w:rFonts w:ascii="Arial" w:hAnsi="Arial"/>
      <w:i/>
      <w:sz w:val="20"/>
      <w:szCs w:val="20"/>
      <w:lang w:val="en-US" w:eastAsia="en-US"/>
    </w:rPr>
  </w:style>
  <w:style w:type="paragraph" w:styleId="BodyTextFirstIndent2">
    <w:name w:val="Body Text First Indent 2"/>
    <w:basedOn w:val="BodyTextIndent"/>
    <w:rsid w:val="00AA0182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AA0182"/>
    <w:pPr>
      <w:widowControl w:val="0"/>
      <w:spacing w:before="26" w:after="120" w:line="480" w:lineRule="auto"/>
      <w:ind w:left="360" w:right="115"/>
    </w:pPr>
    <w:rPr>
      <w:rFonts w:ascii="Arial" w:hAnsi="Arial"/>
      <w:sz w:val="20"/>
      <w:szCs w:val="20"/>
      <w:lang w:val="en-US" w:eastAsia="en-US"/>
    </w:rPr>
  </w:style>
  <w:style w:type="paragraph" w:styleId="BodyTextIndent3">
    <w:name w:val="Body Text Indent 3"/>
    <w:basedOn w:val="Normal"/>
    <w:rsid w:val="00AA0182"/>
    <w:pPr>
      <w:widowControl w:val="0"/>
      <w:spacing w:before="26" w:after="120" w:line="240" w:lineRule="atLeast"/>
      <w:ind w:left="360" w:right="115"/>
    </w:pPr>
    <w:rPr>
      <w:rFonts w:ascii="Arial" w:hAnsi="Arial"/>
      <w:sz w:val="16"/>
      <w:szCs w:val="20"/>
      <w:lang w:val="en-US" w:eastAsia="en-US"/>
    </w:rPr>
  </w:style>
  <w:style w:type="paragraph" w:customStyle="1" w:styleId="Bodytext">
    <w:name w:val="Bodytext"/>
    <w:basedOn w:val="Normal"/>
    <w:rsid w:val="00AA0182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BodyNum">
    <w:name w:val="BodyNum"/>
    <w:basedOn w:val="Bodytext"/>
    <w:rsid w:val="00AA0182"/>
    <w:pPr>
      <w:numPr>
        <w:numId w:val="16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AA0182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AA0182"/>
    <w:pPr>
      <w:numPr>
        <w:numId w:val="2"/>
      </w:numPr>
      <w:tabs>
        <w:tab w:val="clear" w:pos="1800"/>
        <w:tab w:val="num" w:pos="360"/>
        <w:tab w:val="num" w:pos="2160"/>
      </w:tabs>
      <w:ind w:left="2160"/>
    </w:pPr>
  </w:style>
  <w:style w:type="paragraph" w:styleId="Caption">
    <w:name w:val="caption"/>
    <w:basedOn w:val="Normal"/>
    <w:next w:val="Normal"/>
    <w:qFormat/>
    <w:rsid w:val="00AA0182"/>
    <w:pPr>
      <w:widowControl w:val="0"/>
      <w:spacing w:before="120" w:after="120" w:line="240" w:lineRule="atLeast"/>
      <w:ind w:right="115"/>
    </w:pPr>
    <w:rPr>
      <w:rFonts w:ascii="Arial" w:hAnsi="Arial"/>
      <w:b/>
      <w:sz w:val="20"/>
      <w:szCs w:val="20"/>
      <w:lang w:val="en-US" w:eastAsia="en-US"/>
    </w:rPr>
  </w:style>
  <w:style w:type="paragraph" w:styleId="Closing">
    <w:name w:val="Closing"/>
    <w:basedOn w:val="Normal"/>
    <w:rsid w:val="00AA0182"/>
    <w:pPr>
      <w:widowControl w:val="0"/>
      <w:spacing w:before="26" w:after="240" w:line="240" w:lineRule="atLeast"/>
      <w:ind w:left="4320" w:right="115"/>
    </w:pPr>
    <w:rPr>
      <w:rFonts w:ascii="Arial" w:hAnsi="Arial"/>
      <w:sz w:val="20"/>
      <w:szCs w:val="20"/>
      <w:lang w:val="en-US" w:eastAsia="en-US"/>
    </w:rPr>
  </w:style>
  <w:style w:type="paragraph" w:customStyle="1" w:styleId="coverart">
    <w:name w:val="coverart"/>
    <w:next w:val="Normal"/>
    <w:rsid w:val="00AA0182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EndnoteText">
    <w:name w:val="endnote text"/>
    <w:basedOn w:val="Normal"/>
    <w:semiHidden/>
    <w:rsid w:val="00AA0182"/>
  </w:style>
  <w:style w:type="paragraph" w:styleId="EnvelopeAddress">
    <w:name w:val="envelope address"/>
    <w:basedOn w:val="Normal"/>
    <w:rsid w:val="00AA0182"/>
    <w:pPr>
      <w:framePr w:w="7920" w:h="1980" w:hRule="exact" w:hSpace="180" w:wrap="auto" w:hAnchor="page" w:xAlign="center" w:yAlign="bottom"/>
      <w:widowControl w:val="0"/>
      <w:spacing w:before="26" w:after="240" w:line="240" w:lineRule="atLeast"/>
      <w:ind w:left="2880" w:right="115"/>
    </w:pPr>
    <w:rPr>
      <w:rFonts w:ascii="Arial" w:hAnsi="Arial"/>
      <w:szCs w:val="20"/>
      <w:lang w:val="en-US" w:eastAsia="en-US"/>
    </w:rPr>
  </w:style>
  <w:style w:type="paragraph" w:styleId="EnvelopeReturn">
    <w:name w:val="envelope return"/>
    <w:basedOn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character" w:styleId="FootnoteReference">
    <w:name w:val="footnote reference"/>
    <w:basedOn w:val="DefaultParagraphFont"/>
    <w:semiHidden/>
    <w:rsid w:val="00AA0182"/>
    <w:rPr>
      <w:vertAlign w:val="superscript"/>
    </w:rPr>
  </w:style>
  <w:style w:type="paragraph" w:styleId="FootnoteText">
    <w:name w:val="footnote text"/>
    <w:basedOn w:val="Normal"/>
    <w:semiHidden/>
    <w:rsid w:val="00AA0182"/>
  </w:style>
  <w:style w:type="paragraph" w:styleId="Index1">
    <w:name w:val="index 1"/>
    <w:basedOn w:val="Normal"/>
    <w:next w:val="Normal"/>
    <w:autoRedefine/>
    <w:semiHidden/>
    <w:rsid w:val="00AA0182"/>
    <w:pPr>
      <w:widowControl w:val="0"/>
      <w:spacing w:before="26" w:after="240" w:line="240" w:lineRule="atLeast"/>
      <w:ind w:left="200" w:right="115" w:hanging="200"/>
    </w:pPr>
    <w:rPr>
      <w:rFonts w:ascii="Arial" w:hAnsi="Arial"/>
      <w:sz w:val="20"/>
      <w:szCs w:val="20"/>
      <w:lang w:val="en-US" w:eastAsia="en-US"/>
    </w:rPr>
  </w:style>
  <w:style w:type="paragraph" w:styleId="Index2">
    <w:name w:val="index 2"/>
    <w:basedOn w:val="Normal"/>
    <w:next w:val="Normal"/>
    <w:autoRedefine/>
    <w:semiHidden/>
    <w:rsid w:val="00AA018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AA018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AA018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AA018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AA018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AA018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AA018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AA018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AA0182"/>
    <w:rPr>
      <w:b/>
    </w:rPr>
  </w:style>
  <w:style w:type="paragraph" w:styleId="List">
    <w:name w:val="List"/>
    <w:basedOn w:val="Normal"/>
    <w:rsid w:val="00AA0182"/>
    <w:pPr>
      <w:widowControl w:val="0"/>
      <w:spacing w:before="26" w:after="240" w:line="240" w:lineRule="atLeast"/>
      <w:ind w:left="360" w:right="115" w:hanging="360"/>
    </w:pPr>
    <w:rPr>
      <w:rFonts w:ascii="Arial" w:hAnsi="Arial"/>
      <w:sz w:val="20"/>
      <w:szCs w:val="20"/>
      <w:lang w:val="en-US" w:eastAsia="en-US"/>
    </w:rPr>
  </w:style>
  <w:style w:type="paragraph" w:customStyle="1" w:styleId="List1">
    <w:name w:val="List1"/>
    <w:basedOn w:val="Normal"/>
    <w:rsid w:val="00AA0182"/>
    <w:pPr>
      <w:widowControl w:val="0"/>
      <w:spacing w:before="26" w:after="120" w:line="240" w:lineRule="atLeast"/>
      <w:ind w:left="36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2">
    <w:name w:val="List 2"/>
    <w:basedOn w:val="Normal"/>
    <w:rsid w:val="00AA0182"/>
    <w:pPr>
      <w:widowControl w:val="0"/>
      <w:spacing w:before="26" w:after="240" w:line="240" w:lineRule="atLeast"/>
      <w:ind w:left="72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3">
    <w:name w:val="List 3"/>
    <w:basedOn w:val="Normal"/>
    <w:rsid w:val="00AA0182"/>
    <w:pPr>
      <w:widowControl w:val="0"/>
      <w:spacing w:before="26" w:after="240" w:line="240" w:lineRule="atLeast"/>
      <w:ind w:left="108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4">
    <w:name w:val="List 4"/>
    <w:basedOn w:val="Normal"/>
    <w:rsid w:val="00AA0182"/>
    <w:pPr>
      <w:widowControl w:val="0"/>
      <w:spacing w:before="26" w:after="240" w:line="240" w:lineRule="atLeast"/>
      <w:ind w:left="144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5">
    <w:name w:val="List 5"/>
    <w:basedOn w:val="Normal"/>
    <w:rsid w:val="00AA0182"/>
    <w:pPr>
      <w:widowControl w:val="0"/>
      <w:spacing w:before="26" w:after="240" w:line="240" w:lineRule="atLeast"/>
      <w:ind w:left="1800" w:right="115" w:hanging="360"/>
    </w:pPr>
    <w:rPr>
      <w:rFonts w:ascii="Arial" w:hAnsi="Arial"/>
      <w:sz w:val="20"/>
      <w:szCs w:val="20"/>
      <w:lang w:val="en-US" w:eastAsia="en-US"/>
    </w:rPr>
  </w:style>
  <w:style w:type="paragraph" w:styleId="ListBullet">
    <w:name w:val="List Bullet"/>
    <w:basedOn w:val="Normal"/>
    <w:autoRedefine/>
    <w:rsid w:val="00AA0182"/>
    <w:pPr>
      <w:widowControl w:val="0"/>
      <w:numPr>
        <w:numId w:val="3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2">
    <w:name w:val="List Bullet 2"/>
    <w:basedOn w:val="Normal"/>
    <w:autoRedefine/>
    <w:rsid w:val="00AA0182"/>
    <w:pPr>
      <w:widowControl w:val="0"/>
      <w:numPr>
        <w:numId w:val="4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3">
    <w:name w:val="List Bullet 3"/>
    <w:basedOn w:val="Normal"/>
    <w:autoRedefine/>
    <w:rsid w:val="00AA0182"/>
    <w:pPr>
      <w:widowControl w:val="0"/>
      <w:numPr>
        <w:numId w:val="5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4">
    <w:name w:val="List Bullet 4"/>
    <w:basedOn w:val="Normal"/>
    <w:autoRedefine/>
    <w:rsid w:val="00AA0182"/>
    <w:pPr>
      <w:widowControl w:val="0"/>
      <w:numPr>
        <w:numId w:val="6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Bullet5">
    <w:name w:val="List Bullet 5"/>
    <w:basedOn w:val="Normal"/>
    <w:autoRedefine/>
    <w:rsid w:val="00AA0182"/>
    <w:pPr>
      <w:widowControl w:val="0"/>
      <w:numPr>
        <w:numId w:val="7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Continue">
    <w:name w:val="List Continue"/>
    <w:basedOn w:val="Normal"/>
    <w:rsid w:val="00AA0182"/>
    <w:pPr>
      <w:widowControl w:val="0"/>
      <w:spacing w:before="26" w:after="120" w:line="240" w:lineRule="atLeast"/>
      <w:ind w:left="360" w:right="115"/>
    </w:pPr>
    <w:rPr>
      <w:rFonts w:ascii="Arial" w:hAnsi="Arial"/>
      <w:sz w:val="20"/>
      <w:szCs w:val="20"/>
      <w:lang w:val="en-US" w:eastAsia="en-US"/>
    </w:rPr>
  </w:style>
  <w:style w:type="paragraph" w:styleId="ListContinue2">
    <w:name w:val="List Continue 2"/>
    <w:basedOn w:val="Normal"/>
    <w:rsid w:val="00AA0182"/>
    <w:pPr>
      <w:widowControl w:val="0"/>
      <w:spacing w:before="26" w:after="120" w:line="240" w:lineRule="atLeast"/>
      <w:ind w:left="720" w:right="115"/>
    </w:pPr>
    <w:rPr>
      <w:rFonts w:ascii="Arial" w:hAnsi="Arial"/>
      <w:sz w:val="20"/>
      <w:szCs w:val="20"/>
      <w:lang w:val="en-US" w:eastAsia="en-US"/>
    </w:rPr>
  </w:style>
  <w:style w:type="paragraph" w:styleId="ListContinue3">
    <w:name w:val="List Continue 3"/>
    <w:basedOn w:val="Normal"/>
    <w:rsid w:val="00AA0182"/>
    <w:pPr>
      <w:widowControl w:val="0"/>
      <w:spacing w:before="26" w:after="120" w:line="240" w:lineRule="atLeast"/>
      <w:ind w:left="1080" w:right="115"/>
    </w:pPr>
    <w:rPr>
      <w:rFonts w:ascii="Arial" w:hAnsi="Arial"/>
      <w:sz w:val="20"/>
      <w:szCs w:val="20"/>
      <w:lang w:val="en-US" w:eastAsia="en-US"/>
    </w:rPr>
  </w:style>
  <w:style w:type="paragraph" w:styleId="ListContinue4">
    <w:name w:val="List Continue 4"/>
    <w:basedOn w:val="Normal"/>
    <w:rsid w:val="00AA0182"/>
    <w:pPr>
      <w:widowControl w:val="0"/>
      <w:spacing w:before="26" w:after="120" w:line="240" w:lineRule="atLeast"/>
      <w:ind w:left="1440" w:right="115"/>
    </w:pPr>
    <w:rPr>
      <w:rFonts w:ascii="Arial" w:hAnsi="Arial"/>
      <w:sz w:val="20"/>
      <w:szCs w:val="20"/>
      <w:lang w:val="en-US" w:eastAsia="en-US"/>
    </w:rPr>
  </w:style>
  <w:style w:type="paragraph" w:styleId="ListContinue5">
    <w:name w:val="List Continue 5"/>
    <w:basedOn w:val="Normal"/>
    <w:rsid w:val="00AA0182"/>
    <w:pPr>
      <w:widowControl w:val="0"/>
      <w:spacing w:before="26" w:after="120" w:line="240" w:lineRule="atLeast"/>
      <w:ind w:left="1800" w:right="115"/>
    </w:pPr>
    <w:rPr>
      <w:rFonts w:ascii="Arial" w:hAnsi="Arial"/>
      <w:sz w:val="20"/>
      <w:szCs w:val="20"/>
      <w:lang w:val="en-US" w:eastAsia="en-US"/>
    </w:rPr>
  </w:style>
  <w:style w:type="paragraph" w:styleId="ListNumber">
    <w:name w:val="List Number"/>
    <w:basedOn w:val="Normal"/>
    <w:rsid w:val="00AA0182"/>
    <w:pPr>
      <w:widowControl w:val="0"/>
      <w:numPr>
        <w:numId w:val="8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2">
    <w:name w:val="List Number 2"/>
    <w:basedOn w:val="Normal"/>
    <w:rsid w:val="00AA0182"/>
    <w:pPr>
      <w:widowControl w:val="0"/>
      <w:numPr>
        <w:numId w:val="9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3">
    <w:name w:val="List Number 3"/>
    <w:basedOn w:val="Normal"/>
    <w:rsid w:val="00AA0182"/>
    <w:pPr>
      <w:widowControl w:val="0"/>
      <w:numPr>
        <w:numId w:val="10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4">
    <w:name w:val="List Number 4"/>
    <w:basedOn w:val="Normal"/>
    <w:rsid w:val="00AA0182"/>
    <w:pPr>
      <w:widowControl w:val="0"/>
      <w:numPr>
        <w:numId w:val="11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ListNumber5">
    <w:name w:val="List Number 5"/>
    <w:basedOn w:val="Normal"/>
    <w:rsid w:val="00AA0182"/>
    <w:pPr>
      <w:widowControl w:val="0"/>
      <w:numPr>
        <w:numId w:val="12"/>
      </w:numPr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MacroText">
    <w:name w:val="macro"/>
    <w:semiHidden/>
    <w:rsid w:val="00AA0182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AA0182"/>
    <w:pPr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6" w:after="240" w:line="240" w:lineRule="atLeast"/>
      <w:ind w:left="1080" w:right="115" w:hanging="1080"/>
    </w:pPr>
    <w:rPr>
      <w:rFonts w:ascii="Arial" w:hAnsi="Arial"/>
      <w:szCs w:val="20"/>
      <w:lang w:val="en-US" w:eastAsia="en-US"/>
    </w:rPr>
  </w:style>
  <w:style w:type="paragraph" w:styleId="NormalIndent">
    <w:name w:val="Normal Indent"/>
    <w:basedOn w:val="Normal"/>
    <w:rsid w:val="00AA0182"/>
    <w:pPr>
      <w:widowControl w:val="0"/>
      <w:spacing w:before="26" w:after="240" w:line="240" w:lineRule="atLeast"/>
      <w:ind w:left="720" w:right="115"/>
    </w:pPr>
    <w:rPr>
      <w:rFonts w:ascii="Arial" w:hAnsi="Arial"/>
      <w:sz w:val="20"/>
      <w:szCs w:val="20"/>
      <w:lang w:val="en-US" w:eastAsia="en-US"/>
    </w:rPr>
  </w:style>
  <w:style w:type="paragraph" w:styleId="NoteHeading">
    <w:name w:val="Note Heading"/>
    <w:basedOn w:val="Normal"/>
    <w:next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PlainText">
    <w:name w:val="Plain Text"/>
    <w:basedOn w:val="Normal"/>
    <w:rsid w:val="00AA0182"/>
    <w:pPr>
      <w:widowControl w:val="0"/>
      <w:spacing w:before="26" w:after="240" w:line="240" w:lineRule="atLeast"/>
      <w:ind w:right="115"/>
    </w:pPr>
    <w:rPr>
      <w:rFonts w:ascii="Courier New" w:hAnsi="Courier New"/>
      <w:sz w:val="20"/>
      <w:szCs w:val="20"/>
      <w:lang w:val="en-US" w:eastAsia="en-US"/>
    </w:rPr>
  </w:style>
  <w:style w:type="paragraph" w:styleId="Salutation">
    <w:name w:val="Salutation"/>
    <w:basedOn w:val="Normal"/>
    <w:next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sz w:val="20"/>
      <w:szCs w:val="20"/>
      <w:lang w:val="en-US" w:eastAsia="en-US"/>
    </w:rPr>
  </w:style>
  <w:style w:type="paragraph" w:styleId="Signature">
    <w:name w:val="Signature"/>
    <w:basedOn w:val="Normal"/>
    <w:rsid w:val="00AA0182"/>
    <w:pPr>
      <w:widowControl w:val="0"/>
      <w:spacing w:before="26" w:after="240" w:line="240" w:lineRule="atLeast"/>
      <w:ind w:left="4320" w:right="115"/>
    </w:pPr>
    <w:rPr>
      <w:rFonts w:ascii="Arial" w:hAnsi="Arial"/>
      <w:sz w:val="20"/>
      <w:szCs w:val="20"/>
      <w:lang w:val="en-US" w:eastAsia="en-US"/>
    </w:rPr>
  </w:style>
  <w:style w:type="paragraph" w:customStyle="1" w:styleId="Style3">
    <w:name w:val="Style3"/>
    <w:rsid w:val="00AA0182"/>
    <w:rPr>
      <w:rFonts w:ascii="Arial" w:hAnsi="Arial"/>
      <w:noProof/>
    </w:rPr>
  </w:style>
  <w:style w:type="paragraph" w:styleId="Subtitle">
    <w:name w:val="Subtitle"/>
    <w:basedOn w:val="Normal"/>
    <w:qFormat/>
    <w:rsid w:val="00AA0182"/>
    <w:pPr>
      <w:widowControl w:val="0"/>
      <w:spacing w:before="26" w:after="60" w:line="240" w:lineRule="atLeast"/>
      <w:ind w:right="115"/>
      <w:jc w:val="center"/>
      <w:outlineLvl w:val="1"/>
    </w:pPr>
    <w:rPr>
      <w:rFonts w:ascii="Arial" w:hAnsi="Arial"/>
      <w:szCs w:val="20"/>
      <w:lang w:val="en-US" w:eastAsia="en-US"/>
    </w:rPr>
  </w:style>
  <w:style w:type="paragraph" w:styleId="TableofAuthorities">
    <w:name w:val="table of authorities"/>
    <w:basedOn w:val="Normal"/>
    <w:next w:val="Normal"/>
    <w:semiHidden/>
    <w:rsid w:val="00AA0182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AA0182"/>
    <w:pPr>
      <w:ind w:left="400" w:hanging="400"/>
    </w:pPr>
  </w:style>
  <w:style w:type="paragraph" w:customStyle="1" w:styleId="tabletext">
    <w:name w:val="table_text"/>
    <w:basedOn w:val="Normal"/>
    <w:rsid w:val="00AA0182"/>
    <w:pPr>
      <w:spacing w:before="40" w:after="40"/>
      <w:ind w:left="-18" w:firstLine="18"/>
    </w:pPr>
    <w:rPr>
      <w:rFonts w:ascii="Arial" w:hAnsi="Arial"/>
      <w:color w:val="000000"/>
      <w:sz w:val="18"/>
      <w:szCs w:val="20"/>
      <w:lang w:val="en-US" w:eastAsia="en-US"/>
    </w:rPr>
  </w:style>
  <w:style w:type="paragraph" w:customStyle="1" w:styleId="tabletext0">
    <w:name w:val="tabletext"/>
    <w:basedOn w:val="Bodytext"/>
    <w:rsid w:val="00AA0182"/>
    <w:pPr>
      <w:spacing w:after="26"/>
    </w:pPr>
    <w:rPr>
      <w:iCs/>
    </w:rPr>
  </w:style>
  <w:style w:type="paragraph" w:customStyle="1" w:styleId="tablehead">
    <w:name w:val="tablehead"/>
    <w:basedOn w:val="tabletext0"/>
    <w:rsid w:val="00AA0182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AA0182"/>
    <w:pPr>
      <w:widowControl w:val="0"/>
      <w:spacing w:before="240" w:after="60" w:line="240" w:lineRule="atLeast"/>
      <w:ind w:right="115"/>
      <w:jc w:val="center"/>
      <w:outlineLvl w:val="0"/>
    </w:pPr>
    <w:rPr>
      <w:rFonts w:ascii="Arial" w:hAnsi="Arial"/>
      <w:b/>
      <w:kern w:val="28"/>
      <w:sz w:val="32"/>
      <w:szCs w:val="20"/>
      <w:lang w:val="en-US" w:eastAsia="en-US"/>
    </w:rPr>
  </w:style>
  <w:style w:type="paragraph" w:styleId="TOAHeading">
    <w:name w:val="toa heading"/>
    <w:basedOn w:val="Normal"/>
    <w:next w:val="Normal"/>
    <w:semiHidden/>
    <w:rsid w:val="00AA0182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AA0182"/>
    <w:pPr>
      <w:spacing w:line="240" w:lineRule="atLeast"/>
      <w:ind w:right="115"/>
      <w:jc w:val="center"/>
    </w:pPr>
    <w:rPr>
      <w:rFonts w:ascii="Arial" w:hAnsi="Arial"/>
      <w:b/>
      <w:sz w:val="28"/>
      <w:szCs w:val="28"/>
      <w:lang w:val="en-US" w:eastAsia="en-US"/>
    </w:rPr>
  </w:style>
  <w:style w:type="paragraph" w:styleId="BodyText2">
    <w:name w:val="Body Text 2"/>
    <w:basedOn w:val="Normal"/>
    <w:rsid w:val="00AA0182"/>
    <w:pPr>
      <w:widowControl w:val="0"/>
      <w:spacing w:before="26" w:after="240" w:line="240" w:lineRule="atLeast"/>
      <w:ind w:right="115"/>
    </w:pPr>
    <w:rPr>
      <w:rFonts w:ascii="Arial" w:hAnsi="Arial"/>
      <w:b/>
      <w:bCs/>
      <w:sz w:val="20"/>
      <w:szCs w:val="20"/>
      <w:lang w:val="en-US" w:eastAsia="en-US"/>
    </w:rPr>
  </w:style>
  <w:style w:type="paragraph" w:customStyle="1" w:styleId="listlast">
    <w:name w:val="listlast"/>
    <w:basedOn w:val="List1"/>
    <w:next w:val="Normal"/>
    <w:rsid w:val="00AA0182"/>
    <w:pPr>
      <w:widowControl/>
      <w:spacing w:after="240"/>
    </w:pPr>
  </w:style>
  <w:style w:type="paragraph" w:styleId="BalloonText">
    <w:name w:val="Balloon Text"/>
    <w:basedOn w:val="Normal"/>
    <w:semiHidden/>
    <w:rsid w:val="00AA0182"/>
    <w:pPr>
      <w:widowControl w:val="0"/>
      <w:spacing w:before="26" w:after="240" w:line="240" w:lineRule="atLeast"/>
      <w:ind w:right="115"/>
    </w:pPr>
    <w:rPr>
      <w:rFonts w:ascii="Tahoma" w:hAnsi="Tahoma" w:cs="Tahoma"/>
      <w:sz w:val="16"/>
      <w:szCs w:val="16"/>
      <w:lang w:val="en-US" w:eastAsia="en-US"/>
    </w:rPr>
  </w:style>
  <w:style w:type="paragraph" w:styleId="BodyText3">
    <w:name w:val="Body Text 3"/>
    <w:basedOn w:val="Normal"/>
    <w:rsid w:val="00AA0182"/>
    <w:pPr>
      <w:widowControl w:val="0"/>
      <w:spacing w:before="26" w:after="240" w:line="240" w:lineRule="atLeast"/>
      <w:ind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BodyText1">
    <w:name w:val="BodyText"/>
    <w:basedOn w:val="Normal"/>
    <w:rsid w:val="00AA0182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NumberedList">
    <w:name w:val="Numbered List"/>
    <w:basedOn w:val="Body"/>
    <w:rsid w:val="00AA0182"/>
    <w:pPr>
      <w:tabs>
        <w:tab w:val="num" w:pos="1440"/>
      </w:tabs>
      <w:ind w:left="1440" w:hanging="360"/>
    </w:pPr>
  </w:style>
  <w:style w:type="paragraph" w:customStyle="1" w:styleId="Body">
    <w:name w:val="Body"/>
    <w:basedOn w:val="Normal"/>
    <w:rsid w:val="00AA0182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sz w:val="20"/>
      <w:szCs w:val="20"/>
      <w:lang w:val="en-US" w:eastAsia="en-US"/>
    </w:rPr>
  </w:style>
  <w:style w:type="paragraph" w:customStyle="1" w:styleId="BulletedList">
    <w:name w:val="Bulleted List"/>
    <w:basedOn w:val="Body"/>
    <w:rsid w:val="00AA0182"/>
    <w:pPr>
      <w:tabs>
        <w:tab w:val="num" w:pos="2160"/>
      </w:tabs>
      <w:spacing w:before="0" w:after="120"/>
      <w:ind w:left="2160" w:hanging="360"/>
    </w:pPr>
  </w:style>
  <w:style w:type="paragraph" w:styleId="HTMLPreformatted">
    <w:name w:val="HTML Preformatted"/>
    <w:basedOn w:val="Normal"/>
    <w:rsid w:val="00AA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  <w:lang w:val="en-US" w:eastAsia="en-US"/>
    </w:rPr>
  </w:style>
  <w:style w:type="paragraph" w:customStyle="1" w:styleId="HeaderSecondLine">
    <w:name w:val="HeaderSecondLine"/>
    <w:basedOn w:val="Header"/>
    <w:rsid w:val="00AA0182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AA0182"/>
    <w:pPr>
      <w:widowControl w:val="0"/>
      <w:spacing w:before="26" w:after="240" w:line="240" w:lineRule="atLeast"/>
      <w:ind w:left="360" w:right="115"/>
    </w:pPr>
    <w:rPr>
      <w:sz w:val="20"/>
      <w:szCs w:val="20"/>
      <w:lang w:val="en-US" w:eastAsia="en-US"/>
    </w:rPr>
  </w:style>
  <w:style w:type="table" w:styleId="TableGrid">
    <w:name w:val="Table Grid"/>
    <w:basedOn w:val="TableNormal"/>
    <w:rsid w:val="00AA0182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972170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0A759A"/>
    <w:pPr>
      <w:widowControl w:val="0"/>
      <w:spacing w:before="26" w:after="240" w:line="240" w:lineRule="atLeast"/>
      <w:ind w:left="720" w:right="115"/>
      <w:contextualSpacing/>
    </w:pPr>
    <w:rPr>
      <w:rFonts w:ascii="Arial" w:hAnsi="Arial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9107E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142595\Desktop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32794-677B-44A4-87EA-B1DBE67FB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QTQP-TEMPW.dot</Template>
  <TotalTime>506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Format</vt:lpstr>
    </vt:vector>
  </TitlesOfParts>
  <Manager>PEG Head</Manager>
  <Company>Cognizant Technology Solutions India Pvt. Ltd.</Company>
  <LinksUpToDate>false</LinksUpToDate>
  <CharactersWithSpaces>3620</CharactersWithSpaces>
  <SharedDoc>false</SharedDoc>
  <HLinks>
    <vt:vector size="12" baseType="variant">
      <vt:variant>
        <vt:i4>5374009</vt:i4>
      </vt:variant>
      <vt:variant>
        <vt:i4>3</vt:i4>
      </vt:variant>
      <vt:variant>
        <vt:i4>0</vt:i4>
      </vt:variant>
      <vt:variant>
        <vt:i4>5</vt:i4>
      </vt:variant>
      <vt:variant>
        <vt:lpwstr>http://git.cognizant.com/BV_FAQ/QTGI-BVFAQ.doc</vt:lpwstr>
      </vt:variant>
      <vt:variant>
        <vt:lpwstr/>
      </vt:variant>
      <vt:variant>
        <vt:i4>5374009</vt:i4>
      </vt:variant>
      <vt:variant>
        <vt:i4>0</vt:i4>
      </vt:variant>
      <vt:variant>
        <vt:i4>0</vt:i4>
      </vt:variant>
      <vt:variant>
        <vt:i4>5</vt:i4>
      </vt:variant>
      <vt:variant>
        <vt:lpwstr>http://git.cognizant.com/BV_FAQ/QTGI-BVFAQ.doc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Format</dc:title>
  <dc:subject>World Visa Questionnaire</dc:subject>
  <dc:creator>HCL Technologies Ltd - ISG</dc:creator>
  <cp:keywords>World Visa Questionnaire,Template</cp:keywords>
  <cp:lastModifiedBy>Naga Venkata</cp:lastModifiedBy>
  <cp:revision>8</cp:revision>
  <cp:lastPrinted>2011-02-16T06:43:00Z</cp:lastPrinted>
  <dcterms:created xsi:type="dcterms:W3CDTF">2017-02-19T19:22:00Z</dcterms:created>
  <dcterms:modified xsi:type="dcterms:W3CDTF">2022-01-28T01:47:00Z</dcterms:modified>
  <cp:category>Immigration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QTQP-TEMPW.dot / 1.0 / 07.02.2007</vt:lpwstr>
  </property>
  <property fmtid="{D5CDD505-2E9C-101B-9397-08002B2CF9AE}" pid="3" name="_DocHome">
    <vt:i4>1720896780</vt:i4>
  </property>
</Properties>
</file>